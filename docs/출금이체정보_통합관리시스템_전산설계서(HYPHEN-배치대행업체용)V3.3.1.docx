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0760" w14:textId="3F626E1C" w:rsidR="001C5683" w:rsidRDefault="00F65B5E" w:rsidP="005F17DA">
      <w:pPr>
        <w:pStyle w:val="afe"/>
        <w:rPr>
          <w:rFonts w:hint="eastAsia"/>
        </w:rPr>
      </w:pPr>
      <w:r>
        <w:rPr>
          <w:rFonts w:hint="eastAsia"/>
        </w:rPr>
        <w:t xml:space="preserve">Version </w:t>
      </w:r>
      <w:r w:rsidR="00CF182D">
        <w:t>3</w:t>
      </w:r>
      <w:r>
        <w:rPr>
          <w:rFonts w:hint="eastAsia"/>
        </w:rPr>
        <w:t>.</w:t>
      </w:r>
      <w:r w:rsidR="00BB6327">
        <w:t>3</w:t>
      </w:r>
      <w:r w:rsidR="00891BB9">
        <w:rPr>
          <w:rFonts w:hint="eastAsia"/>
        </w:rPr>
        <w:t>.1</w:t>
      </w:r>
    </w:p>
    <w:p w14:paraId="4AADC0D2" w14:textId="77777777" w:rsidR="002A444D" w:rsidRDefault="002A444D" w:rsidP="00D87DA7">
      <w:pPr>
        <w:pStyle w:val="afd"/>
      </w:pPr>
    </w:p>
    <w:p w14:paraId="06CB150E" w14:textId="77777777" w:rsidR="001A0EDD" w:rsidRDefault="00C36CB1" w:rsidP="00D87DA7">
      <w:pPr>
        <w:pStyle w:val="afff5"/>
      </w:pPr>
      <w:r>
        <w:rPr>
          <w:rFonts w:hint="eastAsia"/>
        </w:rPr>
        <w:t>출금이체</w:t>
      </w:r>
      <w:r w:rsidR="000E4D1E">
        <w:rPr>
          <w:rFonts w:hint="eastAsia"/>
        </w:rPr>
        <w:t>정보</w:t>
      </w:r>
      <w:r w:rsidR="000E4D1E">
        <w:rPr>
          <w:rFonts w:hint="eastAsia"/>
        </w:rPr>
        <w:t xml:space="preserve"> </w:t>
      </w:r>
      <w:r>
        <w:rPr>
          <w:rFonts w:hint="eastAsia"/>
        </w:rPr>
        <w:t>통합관리시스템</w:t>
      </w:r>
    </w:p>
    <w:p w14:paraId="37F3689E" w14:textId="77777777" w:rsidR="00C36CB1" w:rsidRDefault="001A0EDD" w:rsidP="00D87DA7">
      <w:pPr>
        <w:pStyle w:val="afff5"/>
      </w:pPr>
      <w:r>
        <w:rPr>
          <w:rFonts w:hint="eastAsia"/>
        </w:rPr>
        <w:t>펌뱅킹</w:t>
      </w:r>
      <w:r>
        <w:rPr>
          <w:rFonts w:hint="eastAsia"/>
        </w:rPr>
        <w:t xml:space="preserve"> </w:t>
      </w:r>
      <w:r>
        <w:rPr>
          <w:rFonts w:hint="eastAsia"/>
        </w:rPr>
        <w:t>자동이체</w:t>
      </w:r>
      <w:r>
        <w:rPr>
          <w:rFonts w:hint="eastAsia"/>
        </w:rPr>
        <w:t xml:space="preserve"> </w:t>
      </w:r>
      <w:r w:rsidR="00C36CB1">
        <w:rPr>
          <w:rFonts w:hint="eastAsia"/>
        </w:rPr>
        <w:t>전산설계서</w:t>
      </w:r>
    </w:p>
    <w:p w14:paraId="10014786" w14:textId="77777777" w:rsidR="00C36CB1" w:rsidRPr="00666A6F" w:rsidRDefault="00241865" w:rsidP="00D87DA7">
      <w:pPr>
        <w:pStyle w:val="afff5"/>
      </w:pPr>
      <w:r>
        <w:rPr>
          <w:rFonts w:hint="eastAsia"/>
        </w:rPr>
        <w:t>(</w:t>
      </w:r>
      <w:r w:rsidR="00F65B5E">
        <w:rPr>
          <w:rFonts w:hint="eastAsia"/>
        </w:rPr>
        <w:t>KSNET</w:t>
      </w:r>
      <w:r>
        <w:rPr>
          <w:rFonts w:hint="eastAsia"/>
        </w:rPr>
        <w:t xml:space="preserve"> </w:t>
      </w:r>
      <w:r>
        <w:rPr>
          <w:rFonts w:ascii="맑은 고딕" w:hAnsi="맑은 고딕" w:hint="eastAsia"/>
        </w:rPr>
        <w:t>↔</w:t>
      </w:r>
      <w:r>
        <w:rPr>
          <w:rFonts w:hint="eastAsia"/>
        </w:rPr>
        <w:t xml:space="preserve"> </w:t>
      </w:r>
      <w:r w:rsidR="00120BA3">
        <w:rPr>
          <w:rFonts w:hint="eastAsia"/>
        </w:rPr>
        <w:t>배치대행업체</w:t>
      </w:r>
      <w:r>
        <w:rPr>
          <w:rFonts w:hint="eastAsia"/>
        </w:rPr>
        <w:t>)</w:t>
      </w:r>
    </w:p>
    <w:p w14:paraId="1C219628" w14:textId="77777777" w:rsidR="002A444D" w:rsidRPr="005477C7" w:rsidRDefault="002A444D" w:rsidP="00D87DA7">
      <w:pPr>
        <w:pStyle w:val="afd"/>
      </w:pPr>
    </w:p>
    <w:p w14:paraId="4F8A3208" w14:textId="77777777" w:rsidR="002A444D" w:rsidRDefault="002A444D" w:rsidP="00D87DA7">
      <w:pPr>
        <w:pStyle w:val="aff5"/>
      </w:pPr>
    </w:p>
    <w:p w14:paraId="03AE2AE9" w14:textId="77777777" w:rsidR="005F17DA" w:rsidRDefault="005F17DA" w:rsidP="00D87DA7">
      <w:pPr>
        <w:pStyle w:val="aff5"/>
      </w:pPr>
    </w:p>
    <w:p w14:paraId="4BB0E37E" w14:textId="77777777" w:rsidR="002A444D" w:rsidRDefault="00B95382" w:rsidP="005F17DA">
      <w:pPr>
        <w:pStyle w:val="afff5"/>
      </w:pPr>
      <w:r>
        <w:rPr>
          <w:rFonts w:hint="eastAsia"/>
        </w:rPr>
        <w:t>2022</w:t>
      </w:r>
      <w:r w:rsidR="0009401A">
        <w:rPr>
          <w:rFonts w:hint="eastAsia"/>
        </w:rPr>
        <w:t>.</w:t>
      </w:r>
      <w:r>
        <w:t>1</w:t>
      </w:r>
    </w:p>
    <w:p w14:paraId="5C14311D" w14:textId="77777777" w:rsidR="002A444D" w:rsidRDefault="002A444D" w:rsidP="00D87DA7">
      <w:pPr>
        <w:pStyle w:val="afe"/>
      </w:pPr>
    </w:p>
    <w:p w14:paraId="0DAD054C" w14:textId="77777777" w:rsidR="002A444D" w:rsidRDefault="002A444D" w:rsidP="00D87DA7">
      <w:pPr>
        <w:pStyle w:val="afe"/>
      </w:pPr>
    </w:p>
    <w:p w14:paraId="41B0ED55" w14:textId="77777777" w:rsidR="002A444D" w:rsidRDefault="002A444D" w:rsidP="00D87DA7">
      <w:pPr>
        <w:pStyle w:val="afe"/>
      </w:pPr>
    </w:p>
    <w:p w14:paraId="3B8D9C9D" w14:textId="77777777" w:rsidR="00B3283D" w:rsidRDefault="00B3283D" w:rsidP="00D87DA7">
      <w:pPr>
        <w:pStyle w:val="afe"/>
      </w:pPr>
    </w:p>
    <w:p w14:paraId="42BDF87E" w14:textId="77777777" w:rsidR="00B3283D" w:rsidRDefault="00B3283D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8"/>
          <w:szCs w:val="36"/>
        </w:rPr>
      </w:pPr>
      <w:r>
        <w:br w:type="page"/>
      </w:r>
    </w:p>
    <w:p w14:paraId="0CF2E23A" w14:textId="77777777" w:rsidR="00B3283D" w:rsidRDefault="00B3283D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8"/>
          <w:szCs w:val="36"/>
        </w:rPr>
      </w:pPr>
    </w:p>
    <w:p w14:paraId="5CDD867D" w14:textId="77777777" w:rsidR="00B3283D" w:rsidRPr="000A7A5F" w:rsidRDefault="00B3283D" w:rsidP="00B3283D">
      <w:pPr>
        <w:pStyle w:val="aff0"/>
        <w:rPr>
          <w:rFonts w:asciiTheme="minorEastAsia" w:eastAsiaTheme="minorEastAsia" w:hAnsiTheme="minorEastAsia"/>
        </w:rPr>
      </w:pPr>
      <w:r w:rsidRPr="000A7A5F">
        <w:rPr>
          <w:rFonts w:asciiTheme="minorEastAsia" w:eastAsiaTheme="minorEastAsia" w:hAnsiTheme="minorEastAsia" w:hint="eastAsia"/>
        </w:rPr>
        <w:t>Revision History</w:t>
      </w:r>
    </w:p>
    <w:p w14:paraId="397D44D3" w14:textId="77777777" w:rsidR="00B3283D" w:rsidRPr="000A7A5F" w:rsidRDefault="00B3283D" w:rsidP="00B3283D">
      <w:pPr>
        <w:pStyle w:val="a6"/>
      </w:pPr>
    </w:p>
    <w:tbl>
      <w:tblPr>
        <w:tblW w:w="8505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993"/>
        <w:gridCol w:w="4961"/>
        <w:gridCol w:w="1134"/>
      </w:tblGrid>
      <w:tr w:rsidR="00B3283D" w:rsidRPr="000A7A5F" w14:paraId="799C9428" w14:textId="77777777" w:rsidTr="00681083">
        <w:tc>
          <w:tcPr>
            <w:tcW w:w="1417" w:type="dxa"/>
            <w:tcBorders>
              <w:top w:val="single" w:sz="12" w:space="0" w:color="auto"/>
              <w:left w:val="nil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C61D35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Date</w:t>
            </w:r>
          </w:p>
        </w:tc>
        <w:tc>
          <w:tcPr>
            <w:tcW w:w="9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5B49D3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Version</w:t>
            </w:r>
          </w:p>
        </w:tc>
        <w:tc>
          <w:tcPr>
            <w:tcW w:w="4961" w:type="dxa"/>
            <w:tcBorders>
              <w:top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2C201D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Description</w:t>
            </w:r>
          </w:p>
        </w:tc>
        <w:tc>
          <w:tcPr>
            <w:tcW w:w="1134" w:type="dxa"/>
            <w:tcBorders>
              <w:top w:val="single" w:sz="12" w:space="0" w:color="auto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8D8A0C6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Author</w:t>
            </w:r>
          </w:p>
        </w:tc>
      </w:tr>
      <w:tr w:rsidR="00B3283D" w:rsidRPr="000A7A5F" w14:paraId="3B70FDA6" w14:textId="77777777" w:rsidTr="00681083">
        <w:tc>
          <w:tcPr>
            <w:tcW w:w="1417" w:type="dxa"/>
            <w:tcBorders>
              <w:top w:val="double" w:sz="4" w:space="0" w:color="auto"/>
              <w:left w:val="nil"/>
            </w:tcBorders>
            <w:vAlign w:val="center"/>
          </w:tcPr>
          <w:p w14:paraId="06ECC6A2" w14:textId="77777777" w:rsidR="00B3283D" w:rsidRPr="000A7A5F" w:rsidRDefault="00B3283D" w:rsidP="00045F65">
            <w:pPr>
              <w:pStyle w:val="aa"/>
              <w:rPr>
                <w:b/>
              </w:rPr>
            </w:pPr>
            <w:r w:rsidRPr="000A7A5F">
              <w:rPr>
                <w:rFonts w:hint="eastAsia"/>
              </w:rPr>
              <w:t>2015-0</w:t>
            </w:r>
            <w:r>
              <w:t>7</w:t>
            </w:r>
            <w:r w:rsidRPr="000A7A5F">
              <w:rPr>
                <w:rFonts w:hint="eastAsia"/>
              </w:rPr>
              <w:t>-</w:t>
            </w:r>
            <w:r>
              <w:t>07</w:t>
            </w:r>
          </w:p>
        </w:tc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14:paraId="448CF152" w14:textId="77777777" w:rsidR="00B3283D" w:rsidRPr="000A7A5F" w:rsidRDefault="00B3283D" w:rsidP="00045F65">
            <w:pPr>
              <w:pStyle w:val="aa"/>
              <w:rPr>
                <w:b/>
              </w:rPr>
            </w:pPr>
            <w:r w:rsidRPr="000A7A5F">
              <w:rPr>
                <w:rFonts w:hint="eastAsia"/>
              </w:rPr>
              <w:t>1</w:t>
            </w:r>
            <w:r w:rsidR="00581285">
              <w:rPr>
                <w:rFonts w:hint="eastAsia"/>
              </w:rPr>
              <w:t>.0</w:t>
            </w:r>
          </w:p>
        </w:tc>
        <w:tc>
          <w:tcPr>
            <w:tcW w:w="4961" w:type="dxa"/>
            <w:tcBorders>
              <w:top w:val="double" w:sz="4" w:space="0" w:color="auto"/>
            </w:tcBorders>
            <w:vAlign w:val="center"/>
          </w:tcPr>
          <w:p w14:paraId="6E12A0AA" w14:textId="77777777" w:rsidR="00B3283D" w:rsidRPr="000A7A5F" w:rsidRDefault="00B3283D" w:rsidP="00045F65">
            <w:pPr>
              <w:pStyle w:val="a8"/>
            </w:pPr>
            <w:r w:rsidRPr="000A7A5F">
              <w:rPr>
                <w:rFonts w:hint="eastAsia"/>
              </w:rPr>
              <w:t>신규 작성</w:t>
            </w:r>
          </w:p>
        </w:tc>
        <w:tc>
          <w:tcPr>
            <w:tcW w:w="1134" w:type="dxa"/>
            <w:tcBorders>
              <w:top w:val="double" w:sz="4" w:space="0" w:color="auto"/>
              <w:right w:val="nil"/>
            </w:tcBorders>
            <w:vAlign w:val="center"/>
          </w:tcPr>
          <w:p w14:paraId="5BAA9DB5" w14:textId="77777777" w:rsidR="00B3283D" w:rsidRPr="000A7A5F" w:rsidRDefault="00B3283D" w:rsidP="00045F65">
            <w:pPr>
              <w:pStyle w:val="aa"/>
            </w:pPr>
          </w:p>
        </w:tc>
      </w:tr>
      <w:tr w:rsidR="00A86A84" w:rsidRPr="000A7A5F" w14:paraId="0CE28F1A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78BF9B6C" w14:textId="77777777" w:rsidR="00A86A84" w:rsidRPr="000A7A5F" w:rsidRDefault="00A86A84" w:rsidP="00045F65">
            <w:pPr>
              <w:pStyle w:val="aa"/>
            </w:pPr>
            <w:r w:rsidRPr="000A7A5F">
              <w:rPr>
                <w:rFonts w:hint="eastAsia"/>
              </w:rPr>
              <w:t>2015-0</w:t>
            </w:r>
            <w:r w:rsidR="00B136D6">
              <w:t>8</w:t>
            </w:r>
            <w:r w:rsidRPr="000A7A5F">
              <w:rPr>
                <w:rFonts w:hint="eastAsia"/>
              </w:rPr>
              <w:t>-</w:t>
            </w:r>
            <w:r w:rsidR="00B136D6">
              <w:t>0</w:t>
            </w:r>
            <w:r w:rsidRPr="000A7A5F">
              <w:rPr>
                <w:rFonts w:hint="eastAsia"/>
              </w:rPr>
              <w:t>4</w:t>
            </w:r>
          </w:p>
        </w:tc>
        <w:tc>
          <w:tcPr>
            <w:tcW w:w="993" w:type="dxa"/>
            <w:vAlign w:val="center"/>
          </w:tcPr>
          <w:p w14:paraId="69BA816E" w14:textId="77777777" w:rsidR="00A86A84" w:rsidRPr="000A7A5F" w:rsidRDefault="00A86A84" w:rsidP="00045F65">
            <w:pPr>
              <w:pStyle w:val="aa"/>
            </w:pPr>
            <w:r>
              <w:rPr>
                <w:rFonts w:hint="eastAsia"/>
              </w:rPr>
              <w:t>2.0</w:t>
            </w:r>
          </w:p>
        </w:tc>
        <w:tc>
          <w:tcPr>
            <w:tcW w:w="4961" w:type="dxa"/>
            <w:vAlign w:val="center"/>
          </w:tcPr>
          <w:p w14:paraId="33045B43" w14:textId="77777777" w:rsidR="00A86A84" w:rsidRPr="000A7A5F" w:rsidRDefault="00A86A84" w:rsidP="00045F65">
            <w:pPr>
              <w:pStyle w:val="a8"/>
            </w:pPr>
            <w:r w:rsidRPr="000A7A5F">
              <w:rPr>
                <w:rFonts w:hint="eastAsia"/>
              </w:rPr>
              <w:t>- DER(증빙자료 확장자)의 SPEC. 추가</w:t>
            </w:r>
          </w:p>
          <w:p w14:paraId="492DEE4F" w14:textId="77777777" w:rsidR="00A86A84" w:rsidRPr="000A7A5F" w:rsidRDefault="00A86A84" w:rsidP="00045F65">
            <w:pPr>
              <w:pStyle w:val="a8"/>
            </w:pPr>
            <w:r w:rsidRPr="000A7A5F">
              <w:rPr>
                <w:rFonts w:hint="eastAsia"/>
              </w:rPr>
              <w:t>응답코드집 변경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021C25CB" w14:textId="77777777" w:rsidR="00A86A84" w:rsidRPr="000A7A5F" w:rsidRDefault="00A86A84" w:rsidP="00045F65">
            <w:pPr>
              <w:pStyle w:val="aa"/>
            </w:pPr>
          </w:p>
        </w:tc>
      </w:tr>
      <w:tr w:rsidR="00430BC8" w:rsidRPr="000A7A5F" w14:paraId="6985A6C4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6A988E52" w14:textId="77777777" w:rsidR="00430BC8" w:rsidRPr="000A7A5F" w:rsidRDefault="00430BC8" w:rsidP="00045F65">
            <w:pPr>
              <w:pStyle w:val="aa"/>
            </w:pPr>
            <w:r>
              <w:rPr>
                <w:rFonts w:hint="eastAsia"/>
              </w:rPr>
              <w:t>2016-03-31</w:t>
            </w:r>
          </w:p>
        </w:tc>
        <w:tc>
          <w:tcPr>
            <w:tcW w:w="993" w:type="dxa"/>
            <w:vAlign w:val="center"/>
          </w:tcPr>
          <w:p w14:paraId="7998C142" w14:textId="77777777" w:rsidR="00430BC8" w:rsidRDefault="00430BC8" w:rsidP="00045F65">
            <w:pPr>
              <w:pStyle w:val="aa"/>
            </w:pPr>
            <w:r>
              <w:rPr>
                <w:rFonts w:hint="eastAsia"/>
              </w:rPr>
              <w:t>3.1</w:t>
            </w:r>
          </w:p>
        </w:tc>
        <w:tc>
          <w:tcPr>
            <w:tcW w:w="4961" w:type="dxa"/>
            <w:vAlign w:val="center"/>
          </w:tcPr>
          <w:p w14:paraId="743AFDF4" w14:textId="77777777" w:rsidR="00430BC8" w:rsidRPr="000A7A5F" w:rsidRDefault="00430BC8" w:rsidP="00045F65">
            <w:pPr>
              <w:pStyle w:val="a8"/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162D78F2" w14:textId="77777777" w:rsidR="00430BC8" w:rsidRPr="000A7A5F" w:rsidRDefault="00430BC8" w:rsidP="00045F65">
            <w:pPr>
              <w:pStyle w:val="aa"/>
            </w:pPr>
          </w:p>
        </w:tc>
      </w:tr>
      <w:tr w:rsidR="006D3AF0" w:rsidRPr="000A7A5F" w14:paraId="517B80C5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475B98A6" w14:textId="77777777" w:rsidR="006D3AF0" w:rsidRDefault="006D3AF0" w:rsidP="00045F65">
            <w:pPr>
              <w:pStyle w:val="aa"/>
            </w:pPr>
            <w:r>
              <w:rPr>
                <w:rFonts w:hint="eastAsia"/>
              </w:rPr>
              <w:t>2016-08-17</w:t>
            </w:r>
          </w:p>
        </w:tc>
        <w:tc>
          <w:tcPr>
            <w:tcW w:w="993" w:type="dxa"/>
            <w:vAlign w:val="center"/>
          </w:tcPr>
          <w:p w14:paraId="1FFC0447" w14:textId="77777777" w:rsidR="006D3AF0" w:rsidRDefault="006D3AF0" w:rsidP="00045F65">
            <w:pPr>
              <w:pStyle w:val="aa"/>
            </w:pPr>
            <w:r>
              <w:rPr>
                <w:rFonts w:hint="eastAsia"/>
              </w:rPr>
              <w:t>3.2</w:t>
            </w:r>
          </w:p>
        </w:tc>
        <w:tc>
          <w:tcPr>
            <w:tcW w:w="4961" w:type="dxa"/>
            <w:vAlign w:val="center"/>
          </w:tcPr>
          <w:p w14:paraId="223CE7D2" w14:textId="77777777" w:rsidR="006D3AF0" w:rsidRPr="006D3AF0" w:rsidRDefault="006D3AF0" w:rsidP="006D3AF0">
            <w:pPr>
              <w:wordWrap/>
              <w:spacing w:line="0" w:lineRule="atLeast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기능 추가</w:t>
            </w:r>
          </w:p>
          <w:p w14:paraId="15961678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요청 (FB0410)</w:t>
            </w:r>
          </w:p>
          <w:p w14:paraId="39E8AF65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요청목록 (FB0431)</w:t>
            </w:r>
          </w:p>
          <w:p w14:paraId="2E9D7934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(FB0420)</w:t>
            </w:r>
          </w:p>
          <w:p w14:paraId="6A3F8C9D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검증 결과 (FB0421)</w:t>
            </w:r>
          </w:p>
          <w:p w14:paraId="2302633D" w14:textId="77777777" w:rsidR="006D3AF0" w:rsidRPr="006D3AF0" w:rsidRDefault="006D3AF0" w:rsidP="00681083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목록(FB0432)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2DA5ECD5" w14:textId="77777777" w:rsidR="006D3AF0" w:rsidRPr="000A7A5F" w:rsidRDefault="006D3AF0" w:rsidP="00045F65">
            <w:pPr>
              <w:pStyle w:val="aa"/>
            </w:pPr>
          </w:p>
        </w:tc>
      </w:tr>
    </w:tbl>
    <w:p w14:paraId="0A07D3CC" w14:textId="77777777" w:rsidR="002A444D" w:rsidRDefault="002A444D" w:rsidP="00D87DA7">
      <w:pPr>
        <w:pStyle w:val="afe"/>
        <w:sectPr w:rsidR="002A444D" w:rsidSect="000E4D1E">
          <w:footerReference w:type="default" r:id="rId11"/>
          <w:pgSz w:w="11906" w:h="16838"/>
          <w:pgMar w:top="2835" w:right="1440" w:bottom="1440" w:left="1440" w:header="851" w:footer="992" w:gutter="0"/>
          <w:cols w:space="425"/>
          <w:docGrid w:linePitch="360"/>
        </w:sectPr>
      </w:pPr>
    </w:p>
    <w:p w14:paraId="6954DE7F" w14:textId="77777777" w:rsidR="002A444D" w:rsidRDefault="002A444D" w:rsidP="00D87DA7">
      <w:pPr>
        <w:pStyle w:val="aff0"/>
      </w:pPr>
      <w:r>
        <w:rPr>
          <w:rFonts w:hint="eastAsia"/>
        </w:rPr>
        <w:lastRenderedPageBreak/>
        <w:t>Table of Contents</w:t>
      </w:r>
    </w:p>
    <w:p w14:paraId="77E8A079" w14:textId="77777777" w:rsidR="00460B2A" w:rsidRDefault="001E34A7" w:rsidP="0059777D">
      <w:pPr>
        <w:pStyle w:val="11"/>
        <w:tabs>
          <w:tab w:val="right" w:leader="dot" w:pos="9736"/>
        </w:tabs>
        <w:rPr>
          <w:rFonts w:eastAsiaTheme="minorEastAsia" w:hAnsiTheme="minorHAnsi"/>
          <w:bCs w:val="0"/>
          <w:noProof/>
          <w:szCs w:val="22"/>
        </w:rPr>
      </w:pPr>
      <w:r>
        <w:rPr>
          <w:rFonts w:ascii="Verdana" w:eastAsia="맑은 고딕"/>
          <w:sz w:val="18"/>
          <w:szCs w:val="20"/>
        </w:rPr>
        <w:fldChar w:fldCharType="begin"/>
      </w:r>
      <w:r w:rsidR="00980F1E">
        <w:rPr>
          <w:rFonts w:ascii="Verdana" w:eastAsia="맑은 고딕"/>
          <w:sz w:val="18"/>
          <w:szCs w:val="20"/>
        </w:rPr>
        <w:instrText xml:space="preserve"> TOC \o "2-3" \h \z \t "</w:instrText>
      </w:r>
      <w:r w:rsidR="00980F1E">
        <w:rPr>
          <w:rFonts w:ascii="Verdana" w:eastAsia="맑은 고딕"/>
          <w:sz w:val="18"/>
          <w:szCs w:val="20"/>
        </w:rPr>
        <w:instrText>제목</w:instrText>
      </w:r>
      <w:r w:rsidR="00980F1E">
        <w:rPr>
          <w:rFonts w:ascii="Verdana" w:eastAsia="맑은 고딕"/>
          <w:sz w:val="18"/>
          <w:szCs w:val="20"/>
        </w:rPr>
        <w:instrText xml:space="preserve"> 1,1" </w:instrText>
      </w:r>
      <w:r>
        <w:rPr>
          <w:rFonts w:ascii="Verdana" w:eastAsia="맑은 고딕"/>
          <w:sz w:val="18"/>
          <w:szCs w:val="20"/>
        </w:rPr>
        <w:fldChar w:fldCharType="separate"/>
      </w:r>
    </w:p>
    <w:p w14:paraId="32614934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06" w:history="1">
        <w:r w:rsidRPr="00FC46EE">
          <w:rPr>
            <w:rStyle w:val="aff8"/>
            <w:noProof/>
          </w:rPr>
          <w:t xml:space="preserve">제 </w:t>
        </w:r>
        <w:r w:rsidR="00EF7376">
          <w:rPr>
            <w:rStyle w:val="aff8"/>
            <w:noProof/>
          </w:rPr>
          <w:t>1</w:t>
        </w:r>
        <w:r w:rsidRPr="00FC46EE">
          <w:rPr>
            <w:rStyle w:val="aff8"/>
            <w:noProof/>
          </w:rPr>
          <w:t xml:space="preserve"> 장 시스템 기본 사항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5</w:t>
        </w:r>
      </w:hyperlink>
    </w:p>
    <w:p w14:paraId="5942247C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07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.1 시스템 기본 형태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5</w:t>
        </w:r>
      </w:hyperlink>
    </w:p>
    <w:p w14:paraId="597E85A8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08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.2 관련 기관</w:t>
        </w:r>
        <w:r w:rsidR="00460B2A">
          <w:rPr>
            <w:noProof/>
            <w:webHidden/>
          </w:rPr>
          <w:tab/>
        </w:r>
        <w:r w:rsidR="00460B2A">
          <w:rPr>
            <w:noProof/>
            <w:webHidden/>
          </w:rPr>
          <w:fldChar w:fldCharType="begin"/>
        </w:r>
        <w:r w:rsidR="00460B2A">
          <w:rPr>
            <w:noProof/>
            <w:webHidden/>
          </w:rPr>
          <w:instrText xml:space="preserve"> PAGEREF _Toc423048108 \h </w:instrText>
        </w:r>
        <w:r w:rsidR="00460B2A">
          <w:rPr>
            <w:noProof/>
            <w:webHidden/>
          </w:rPr>
        </w:r>
        <w:r w:rsidR="00460B2A"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 w:rsidR="00460B2A">
          <w:rPr>
            <w:noProof/>
            <w:webHidden/>
          </w:rPr>
          <w:fldChar w:fldCharType="end"/>
        </w:r>
      </w:hyperlink>
    </w:p>
    <w:p w14:paraId="65DA6B5A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09" w:history="1">
        <w:r w:rsidRPr="00FC46EE">
          <w:rPr>
            <w:rStyle w:val="aff8"/>
            <w:noProof/>
          </w:rPr>
          <w:t>가. 통합기관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53610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0" w:history="1">
        <w:r w:rsidRPr="00FC46EE">
          <w:rPr>
            <w:rStyle w:val="aff8"/>
            <w:noProof/>
          </w:rPr>
          <w:t>나. 서비스 중계기관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07B989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15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</w:t>
        </w:r>
        <w:r w:rsidR="005B6AA8"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 xml:space="preserve"> 데이터 요소(DATA ELEMENT)의 표현</w:t>
        </w:r>
        <w:r w:rsidR="00460B2A">
          <w:rPr>
            <w:noProof/>
            <w:webHidden/>
          </w:rPr>
          <w:tab/>
        </w:r>
        <w:r w:rsidR="00460B2A">
          <w:rPr>
            <w:noProof/>
            <w:webHidden/>
          </w:rPr>
          <w:fldChar w:fldCharType="begin"/>
        </w:r>
        <w:r w:rsidR="00460B2A">
          <w:rPr>
            <w:noProof/>
            <w:webHidden/>
          </w:rPr>
          <w:instrText xml:space="preserve"> PAGEREF _Toc423048115 \h </w:instrText>
        </w:r>
        <w:r w:rsidR="00460B2A">
          <w:rPr>
            <w:noProof/>
            <w:webHidden/>
          </w:rPr>
        </w:r>
        <w:r w:rsidR="00460B2A"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 w:rsidR="00460B2A">
          <w:rPr>
            <w:noProof/>
            <w:webHidden/>
          </w:rPr>
          <w:fldChar w:fldCharType="end"/>
        </w:r>
      </w:hyperlink>
    </w:p>
    <w:p w14:paraId="22659FAD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6" w:history="1">
        <w:r w:rsidRPr="00FC46EE">
          <w:rPr>
            <w:rStyle w:val="aff8"/>
            <w:noProof/>
          </w:rPr>
          <w:t>가. 표현에 사용된 약자 및 기호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AB80B2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7" w:history="1">
        <w:r w:rsidRPr="00FC46EE">
          <w:rPr>
            <w:rStyle w:val="aff8"/>
            <w:noProof/>
          </w:rPr>
          <w:t>나. DATA의 기본 속성 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50620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8" w:history="1">
        <w:r w:rsidRPr="00FC46EE">
          <w:rPr>
            <w:rStyle w:val="aff8"/>
            <w:noProof/>
          </w:rPr>
          <w:t>다. DATA의 코드 범위 및 수록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8F52E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19" w:history="1">
        <w:r w:rsidRPr="00FC46EE">
          <w:rPr>
            <w:rStyle w:val="aff8"/>
            <w:noProof/>
          </w:rPr>
          <w:t xml:space="preserve">제 </w:t>
        </w:r>
        <w:r w:rsidR="003E4EA8">
          <w:rPr>
            <w:rStyle w:val="aff8"/>
            <w:noProof/>
          </w:rPr>
          <w:t>2</w:t>
        </w:r>
        <w:r w:rsidRPr="00FC46EE">
          <w:rPr>
            <w:rStyle w:val="aff8"/>
            <w:noProof/>
          </w:rPr>
          <w:t xml:space="preserve"> 장 업무 처리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7</w:t>
        </w:r>
      </w:hyperlink>
    </w:p>
    <w:p w14:paraId="7862D3B4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0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.1 출금이체 증빙 자료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7</w:t>
        </w:r>
      </w:hyperlink>
    </w:p>
    <w:p w14:paraId="0260931C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1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.2 해지 내역 통보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8</w:t>
        </w:r>
      </w:hyperlink>
    </w:p>
    <w:p w14:paraId="4DF8503E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2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.3 출금이체 변경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9</w:t>
        </w:r>
      </w:hyperlink>
    </w:p>
    <w:p w14:paraId="4A2B47C5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24" w:history="1">
        <w:r w:rsidRPr="00FC46EE">
          <w:rPr>
            <w:rStyle w:val="aff8"/>
            <w:noProof/>
          </w:rPr>
          <w:t xml:space="preserve">제 </w:t>
        </w:r>
        <w:r w:rsidR="003E4EA8">
          <w:rPr>
            <w:rStyle w:val="aff8"/>
            <w:noProof/>
          </w:rPr>
          <w:t>3</w:t>
        </w:r>
        <w:r w:rsidRPr="00FC46EE">
          <w:rPr>
            <w:rStyle w:val="aff8"/>
            <w:noProof/>
          </w:rPr>
          <w:t xml:space="preserve"> 장 일괄 전송 업무</w:t>
        </w:r>
        <w:r>
          <w:rPr>
            <w:noProof/>
            <w:webHidden/>
          </w:rPr>
          <w:tab/>
        </w:r>
        <w:r w:rsidR="00192CF5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796D3AF6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30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 xml:space="preserve"> 출금이체 증빙자료</w:t>
        </w:r>
        <w:r w:rsidR="00460B2A">
          <w:rPr>
            <w:noProof/>
            <w:webHidden/>
          </w:rPr>
          <w:tab/>
        </w:r>
        <w:r w:rsidR="00041879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6E7BECDF" w14:textId="77777777" w:rsidR="00460B2A" w:rsidRDefault="003E4EA8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31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.1 출금이체 증빙자료 정보 (FB0110)</w:t>
        </w:r>
        <w:r w:rsidR="00460B2A">
          <w:rPr>
            <w:noProof/>
            <w:webHidden/>
          </w:rPr>
          <w:tab/>
        </w:r>
        <w:r w:rsidR="00192CF5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233B0A72" w14:textId="77777777" w:rsidR="00460B2A" w:rsidRDefault="003E4EA8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32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.2 출금이체 증빙자료 정보 검증 결과(FB0120)</w:t>
        </w:r>
        <w:r w:rsidR="00460B2A">
          <w:rPr>
            <w:noProof/>
            <w:webHidden/>
          </w:rPr>
          <w:tab/>
        </w:r>
        <w:r w:rsidR="000025D3">
          <w:rPr>
            <w:noProof/>
            <w:webHidden/>
          </w:rPr>
          <w:t>1</w:t>
        </w:r>
        <w:r w:rsidR="00991C46">
          <w:rPr>
            <w:noProof/>
            <w:webHidden/>
          </w:rPr>
          <w:t>4</w:t>
        </w:r>
      </w:hyperlink>
    </w:p>
    <w:p w14:paraId="2B0C6C64" w14:textId="77777777" w:rsidR="00E159C4" w:rsidRPr="00D46E85" w:rsidRDefault="00D46E85" w:rsidP="00E159C4">
      <w:pPr>
        <w:pStyle w:val="11"/>
        <w:tabs>
          <w:tab w:val="right" w:leader="dot" w:pos="9736"/>
        </w:tabs>
        <w:rPr>
          <w:rStyle w:val="aff8"/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r>
        <w:rPr>
          <w:noProof/>
        </w:rPr>
        <w:fldChar w:fldCharType="begin"/>
      </w:r>
      <w:r>
        <w:rPr>
          <w:noProof/>
        </w:rPr>
        <w:instrText xml:space="preserve"> HYPERLINK  \l "</w:instrText>
      </w:r>
      <w:r>
        <w:rPr>
          <w:rFonts w:hint="eastAsia"/>
          <w:noProof/>
        </w:rPr>
        <w:instrText>_제_5_장</w:instrText>
      </w:r>
      <w:r>
        <w:rPr>
          <w:noProof/>
        </w:rPr>
        <w:instrText xml:space="preserve">" </w:instrText>
      </w:r>
      <w:r>
        <w:rPr>
          <w:noProof/>
        </w:rPr>
      </w:r>
      <w:r>
        <w:rPr>
          <w:noProof/>
        </w:rPr>
        <w:fldChar w:fldCharType="separate"/>
      </w:r>
      <w:r w:rsidR="00E159C4" w:rsidRPr="00D46E85">
        <w:rPr>
          <w:rStyle w:val="aff8"/>
          <w:noProof/>
        </w:rPr>
        <w:t xml:space="preserve">제 </w:t>
      </w:r>
      <w:r w:rsidR="00477369">
        <w:rPr>
          <w:rStyle w:val="aff8"/>
          <w:noProof/>
        </w:rPr>
        <w:t>4</w:t>
      </w:r>
      <w:r w:rsidR="00E159C4" w:rsidRPr="00D46E85">
        <w:rPr>
          <w:rStyle w:val="aff8"/>
          <w:noProof/>
        </w:rPr>
        <w:t xml:space="preserve"> 장</w:t>
      </w:r>
      <w:r w:rsidR="00333BBB" w:rsidRPr="00D46E85">
        <w:rPr>
          <w:rStyle w:val="aff8"/>
          <w:rFonts w:hint="eastAsia"/>
          <w:noProof/>
        </w:rPr>
        <w:t xml:space="preserve"> KSNET과의 파일송수신 방법</w:t>
      </w:r>
      <w:r w:rsidR="00E159C4" w:rsidRPr="00D46E85">
        <w:rPr>
          <w:rStyle w:val="aff8"/>
          <w:noProof/>
          <w:webHidden/>
        </w:rPr>
        <w:tab/>
      </w:r>
      <w:r w:rsidR="00991C46">
        <w:rPr>
          <w:rStyle w:val="aff8"/>
          <w:noProof/>
          <w:webHidden/>
        </w:rPr>
        <w:t>16</w:t>
      </w:r>
    </w:p>
    <w:p w14:paraId="16A6FBEB" w14:textId="77777777" w:rsidR="00E159C4" w:rsidRDefault="00D46E85" w:rsidP="00E159C4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r>
        <w:rPr>
          <w:rFonts w:asciiTheme="majorHAnsi" w:eastAsiaTheme="majorHAnsi"/>
          <w:b/>
          <w:caps/>
          <w:noProof/>
          <w:sz w:val="20"/>
          <w:szCs w:val="24"/>
        </w:rPr>
        <w:fldChar w:fldCharType="end"/>
      </w:r>
      <w:hyperlink w:anchor="_5.1_기본_사항" w:history="1">
        <w:r w:rsidR="00477369">
          <w:rPr>
            <w:rStyle w:val="aff8"/>
            <w:noProof/>
          </w:rPr>
          <w:t>4</w:t>
        </w:r>
        <w:r w:rsidR="00E159C4" w:rsidRPr="00FC46EE">
          <w:rPr>
            <w:rStyle w:val="aff8"/>
            <w:noProof/>
          </w:rPr>
          <w:t xml:space="preserve">.1 </w:t>
        </w:r>
        <w:r w:rsidR="00333BBB">
          <w:rPr>
            <w:rStyle w:val="aff8"/>
            <w:rFonts w:hint="eastAsia"/>
            <w:noProof/>
          </w:rPr>
          <w:t>기본 사항</w:t>
        </w:r>
        <w:r w:rsidR="00E159C4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1F1B13B4" w14:textId="77777777" w:rsidR="00333BBB" w:rsidRDefault="00477369" w:rsidP="00333BBB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5.8_출금이체_증빙자료검증결과(FB0120)" w:history="1">
        <w:r>
          <w:rPr>
            <w:rStyle w:val="aff8"/>
            <w:noProof/>
          </w:rPr>
          <w:t>4</w:t>
        </w:r>
        <w:r w:rsidR="00333BBB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2</w:t>
        </w:r>
        <w:r w:rsidR="00333BBB" w:rsidRPr="00FC46EE">
          <w:rPr>
            <w:rStyle w:val="aff8"/>
            <w:noProof/>
          </w:rPr>
          <w:t xml:space="preserve"> 출금이체 </w:t>
        </w:r>
        <w:r w:rsidR="00AD5463">
          <w:rPr>
            <w:rStyle w:val="aff8"/>
            <w:rFonts w:hint="eastAsia"/>
            <w:noProof/>
          </w:rPr>
          <w:t>증빙자료검증결과</w:t>
        </w:r>
        <w:r w:rsidR="00333BBB">
          <w:rPr>
            <w:rStyle w:val="aff8"/>
            <w:rFonts w:hint="eastAsia"/>
            <w:noProof/>
          </w:rPr>
          <w:t>(</w:t>
        </w:r>
        <w:r w:rsidR="00333BBB">
          <w:rPr>
            <w:rStyle w:val="aff8"/>
            <w:noProof/>
          </w:rPr>
          <w:t>FB0</w:t>
        </w:r>
        <w:r w:rsidR="00AD5463">
          <w:rPr>
            <w:rStyle w:val="aff8"/>
            <w:noProof/>
          </w:rPr>
          <w:t>120</w:t>
        </w:r>
        <w:r w:rsidR="00333BBB">
          <w:rPr>
            <w:rStyle w:val="aff8"/>
            <w:noProof/>
          </w:rPr>
          <w:t>)</w:t>
        </w:r>
        <w:r w:rsidR="00333BBB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6CCFB61B" w14:textId="77777777" w:rsidR="00E159C4" w:rsidRPr="00195DF6" w:rsidRDefault="00477369" w:rsidP="00195DF6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5.9_출금이체_증빙자료정보(FB0110)" w:history="1">
        <w:r>
          <w:rPr>
            <w:rStyle w:val="aff8"/>
            <w:noProof/>
          </w:rPr>
          <w:t>4</w:t>
        </w:r>
        <w:r w:rsidR="00333BBB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3</w:t>
        </w:r>
        <w:r w:rsidR="00333BBB" w:rsidRPr="00FC46EE">
          <w:rPr>
            <w:rStyle w:val="aff8"/>
            <w:noProof/>
          </w:rPr>
          <w:t xml:space="preserve"> 출금이체 </w:t>
        </w:r>
        <w:r w:rsidR="00AD5463">
          <w:rPr>
            <w:rStyle w:val="aff8"/>
            <w:rFonts w:hint="eastAsia"/>
            <w:noProof/>
          </w:rPr>
          <w:t>증빙자료정보</w:t>
        </w:r>
        <w:r w:rsidR="00333BBB">
          <w:rPr>
            <w:rStyle w:val="aff8"/>
            <w:rFonts w:hint="eastAsia"/>
            <w:noProof/>
          </w:rPr>
          <w:t>(</w:t>
        </w:r>
        <w:r w:rsidR="00333BBB">
          <w:rPr>
            <w:rStyle w:val="aff8"/>
            <w:noProof/>
          </w:rPr>
          <w:t>FB0</w:t>
        </w:r>
        <w:r w:rsidR="00AD5463">
          <w:rPr>
            <w:rStyle w:val="aff8"/>
            <w:noProof/>
          </w:rPr>
          <w:t>110</w:t>
        </w:r>
        <w:r w:rsidR="00333BBB">
          <w:rPr>
            <w:rStyle w:val="aff8"/>
            <w:noProof/>
          </w:rPr>
          <w:t>)</w:t>
        </w:r>
        <w:r w:rsidR="00333BBB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778A2237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42" w:history="1">
        <w:r w:rsidRPr="00FC46EE">
          <w:rPr>
            <w:rStyle w:val="aff8"/>
            <w:noProof/>
          </w:rPr>
          <w:t>첨부1 : 일괄 전송 업무 처리 결과 코드집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094F944A" w14:textId="77777777" w:rsidR="00460B2A" w:rsidRDefault="00460B2A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43" w:history="1">
        <w:r w:rsidRPr="00FC46EE">
          <w:rPr>
            <w:rStyle w:val="aff8"/>
            <w:noProof/>
          </w:rPr>
          <w:t>가. 공통 사항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4CF89B8C" w14:textId="77777777" w:rsidR="00460B2A" w:rsidRDefault="00460B2A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44" w:history="1">
        <w:r w:rsidRPr="00FC46EE">
          <w:rPr>
            <w:rStyle w:val="aff8"/>
            <w:noProof/>
          </w:rPr>
          <w:t>나. RECORD ELEMENT 오류(DATA RECORD)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78741A54" w14:textId="77777777" w:rsidR="00322035" w:rsidRDefault="001E34A7" w:rsidP="00145CE7">
      <w:pPr>
        <w:pStyle w:val="a6"/>
        <w:sectPr w:rsidR="00322035" w:rsidSect="00BD777E">
          <w:headerReference w:type="default" r:id="rId12"/>
          <w:pgSz w:w="11906" w:h="16838"/>
          <w:pgMar w:top="1440" w:right="1080" w:bottom="1440" w:left="1080" w:header="851" w:footer="992" w:gutter="0"/>
          <w:cols w:space="425"/>
          <w:docGrid w:linePitch="360"/>
        </w:sectPr>
      </w:pPr>
      <w:r>
        <w:rPr>
          <w:kern w:val="2"/>
          <w:shd w:val="clear" w:color="auto" w:fill="auto"/>
        </w:rPr>
        <w:fldChar w:fldCharType="end"/>
      </w:r>
    </w:p>
    <w:p w14:paraId="19230BDE" w14:textId="77777777" w:rsidR="00C36CB1" w:rsidRDefault="00C36CB1" w:rsidP="00D87DA7">
      <w:pPr>
        <w:pStyle w:val="1"/>
      </w:pPr>
      <w:bookmarkStart w:id="0" w:name="_Toc421731017"/>
      <w:bookmarkStart w:id="1" w:name="_Toc423048106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8B6CDB">
        <w:t>1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bookmarkEnd w:id="0"/>
      <w:bookmarkEnd w:id="1"/>
    </w:p>
    <w:p w14:paraId="708B0728" w14:textId="77777777" w:rsidR="00C36CB1" w:rsidRDefault="008B6CDB" w:rsidP="00361CC6">
      <w:pPr>
        <w:pStyle w:val="2"/>
      </w:pPr>
      <w:bookmarkStart w:id="2" w:name="_Toc421731018"/>
      <w:bookmarkStart w:id="3" w:name="_Toc423048107"/>
      <w:r>
        <w:t>1</w:t>
      </w:r>
      <w:r w:rsidR="00C36CB1">
        <w:rPr>
          <w:rFonts w:hint="eastAsia"/>
        </w:rPr>
        <w:t xml:space="preserve">.1 </w:t>
      </w:r>
      <w:r w:rsidR="00C36CB1">
        <w:rPr>
          <w:rFonts w:hint="eastAsia"/>
        </w:rPr>
        <w:t>시스템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기본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형태</w:t>
      </w:r>
      <w:bookmarkEnd w:id="2"/>
      <w:bookmarkEnd w:id="3"/>
    </w:p>
    <w:p w14:paraId="209E7CA0" w14:textId="77777777" w:rsidR="00C36CB1" w:rsidRDefault="00C36CB1" w:rsidP="00361CC6">
      <w:pPr>
        <w:pStyle w:val="a6"/>
      </w:pPr>
      <w:r>
        <w:rPr>
          <w:rFonts w:hint="eastAsia"/>
        </w:rPr>
        <w:t>본 시스템은 출금이체정보</w:t>
      </w:r>
      <w:r w:rsidR="00D37D76">
        <w:rPr>
          <w:rFonts w:hint="eastAsia"/>
        </w:rPr>
        <w:t xml:space="preserve"> 통합관리시스템의 펌뱅킹 자동이체 업무</w:t>
      </w:r>
      <w:r>
        <w:rPr>
          <w:rFonts w:hint="eastAsia"/>
        </w:rPr>
        <w:t xml:space="preserve">를 처리하기 위하여 </w:t>
      </w:r>
      <w:r w:rsidR="00C80C52">
        <w:rPr>
          <w:rFonts w:hint="eastAsia"/>
        </w:rPr>
        <w:t>금융</w:t>
      </w:r>
      <w:r w:rsidR="008A06B8">
        <w:rPr>
          <w:rFonts w:hint="eastAsia"/>
        </w:rPr>
        <w:t>회사</w:t>
      </w:r>
      <w:r w:rsidR="00001C58">
        <w:rPr>
          <w:rFonts w:hint="eastAsia"/>
        </w:rPr>
        <w:t xml:space="preserve">, </w:t>
      </w:r>
      <w:r>
        <w:rPr>
          <w:rFonts w:hint="eastAsia"/>
        </w:rPr>
        <w:t>이용기관</w:t>
      </w:r>
      <w:r w:rsidR="00001C58">
        <w:rPr>
          <w:rFonts w:hint="eastAsia"/>
        </w:rPr>
        <w:t xml:space="preserve"> 및</w:t>
      </w:r>
      <w:r>
        <w:rPr>
          <w:rFonts w:hint="eastAsia"/>
        </w:rPr>
        <w:t xml:space="preserve"> </w:t>
      </w:r>
      <w:r w:rsidR="00001C58">
        <w:rPr>
          <w:rFonts w:hint="eastAsia"/>
        </w:rPr>
        <w:t xml:space="preserve">서비스 </w:t>
      </w:r>
      <w:r w:rsidR="00BF4CD1">
        <w:rPr>
          <w:rFonts w:hint="eastAsia"/>
        </w:rPr>
        <w:t>중계기관</w:t>
      </w:r>
      <w:r w:rsidR="00BF4CD1">
        <w:t>을</w:t>
      </w:r>
      <w:r>
        <w:rPr>
          <w:rFonts w:hint="eastAsia"/>
        </w:rPr>
        <w:t xml:space="preserve"> 연결</w:t>
      </w:r>
      <w:r w:rsidR="00001C58">
        <w:rPr>
          <w:rFonts w:hint="eastAsia"/>
        </w:rPr>
        <w:t>하고</w:t>
      </w:r>
      <w:r>
        <w:rPr>
          <w:rFonts w:hint="eastAsia"/>
        </w:rPr>
        <w:t>, 관련 정보의 송수신 처리를 제공하는 시스템으로 출금이체 등록정보 해지 업무, 출금</w:t>
      </w:r>
      <w:r w:rsidR="00680C64">
        <w:rPr>
          <w:rFonts w:hint="eastAsia"/>
        </w:rPr>
        <w:t>이체</w:t>
      </w:r>
      <w:r>
        <w:rPr>
          <w:rFonts w:hint="eastAsia"/>
        </w:rPr>
        <w:t xml:space="preserve"> </w:t>
      </w:r>
      <w:r w:rsidR="00001C58">
        <w:rPr>
          <w:rFonts w:hint="eastAsia"/>
        </w:rPr>
        <w:t>증빙</w:t>
      </w:r>
      <w:r>
        <w:rPr>
          <w:rFonts w:hint="eastAsia"/>
        </w:rPr>
        <w:t>자료</w:t>
      </w:r>
      <w:r w:rsidR="008A06B8">
        <w:rPr>
          <w:rFonts w:hint="eastAsia"/>
        </w:rPr>
        <w:t xml:space="preserve"> 정보</w:t>
      </w:r>
      <w:r>
        <w:rPr>
          <w:rFonts w:hint="eastAsia"/>
        </w:rPr>
        <w:t xml:space="preserve"> 보관 업무, 출금이체 등록정보 변경 업무 및 기타 관련 부대업무 처리를 제공한다.</w:t>
      </w:r>
    </w:p>
    <w:p w14:paraId="7B1FB999" w14:textId="77777777" w:rsidR="00C36CB1" w:rsidRPr="00001C58" w:rsidRDefault="00C36CB1" w:rsidP="00361CC6">
      <w:pPr>
        <w:pStyle w:val="a6"/>
      </w:pPr>
    </w:p>
    <w:p w14:paraId="0B201A9F" w14:textId="77777777" w:rsidR="00C36CB1" w:rsidRDefault="00C36CB1" w:rsidP="00361CC6">
      <w:pPr>
        <w:pStyle w:val="a6"/>
      </w:pPr>
    </w:p>
    <w:p w14:paraId="69A9F8EF" w14:textId="77777777" w:rsidR="00C36CB1" w:rsidRDefault="00C36CB1" w:rsidP="00361CC6">
      <w:pPr>
        <w:pStyle w:val="a6"/>
      </w:pPr>
    </w:p>
    <w:p w14:paraId="38BFEB5A" w14:textId="77777777" w:rsidR="00C36CB1" w:rsidRDefault="00C36CB1" w:rsidP="00361CC6">
      <w:pPr>
        <w:pStyle w:val="a6"/>
      </w:pPr>
    </w:p>
    <w:p w14:paraId="35B49F35" w14:textId="77777777" w:rsidR="00C36CB1" w:rsidRDefault="00000000" w:rsidP="00361CC6">
      <w:pPr>
        <w:pStyle w:val="a6"/>
      </w:pPr>
      <w:r>
        <w:pict w14:anchorId="5D24A1AE">
          <v:group id="_x0000_s2076" editas="canvas" style="width:487.3pt;height:106.15pt;mso-position-horizontal-relative:char;mso-position-vertical-relative:line" coordorigin="1080,6186" coordsize="9746,2123">
            <o:lock v:ext="edit" aspectratio="t"/>
            <v:shape id="_x0000_s2077" type="#_x0000_t75" style="position:absolute;left:1080;top:6186;width:9746;height:2123" o:preferrelative="f">
              <v:fill o:detectmouseclick="t"/>
              <v:path o:extrusionok="t" o:connecttype="none"/>
              <o:lock v:ext="edit" text="t"/>
            </v:shape>
            <v:rect id="_x0000_s2078" style="position:absolute;left:1845;top:6511;width:1440;height:850;v-text-anchor:middle">
              <v:stroke dashstyle="dash"/>
              <v:textbox style="mso-next-textbox:#_x0000_s2078" inset=".5mm,.5mm,.5mm,.5mm">
                <w:txbxContent>
                  <w:p w14:paraId="4085B149" w14:textId="77777777" w:rsidR="006D3AF0" w:rsidRPr="00C80C52" w:rsidRDefault="006D3AF0" w:rsidP="00C36CB1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</w:t>
                    </w:r>
                    <w:r>
                      <w:rPr>
                        <w:rFonts w:hint="eastAsia"/>
                      </w:rPr>
                      <w:t>회사</w:t>
                    </w:r>
                  </w:p>
                </w:txbxContent>
              </v:textbox>
            </v:rect>
            <v:rect id="_x0000_s2080" style="position:absolute;left:4126;top:6511;width:1437;height:850;v-text-anchor:middle">
              <v:stroke dashstyle="dash"/>
              <v:textbox style="mso-next-textbox:#_x0000_s2080" inset=".5mm,.5mm,.5mm,.5mm">
                <w:txbxContent>
                  <w:p w14:paraId="66F84F3D" w14:textId="77777777" w:rsidR="006D3AF0" w:rsidRPr="00383E19" w:rsidRDefault="006D3AF0" w:rsidP="00C36CB1">
                    <w:pPr>
                      <w:jc w:val="center"/>
                    </w:pPr>
                    <w:r w:rsidRPr="00383E19">
                      <w:rPr>
                        <w:rFonts w:hint="eastAsia"/>
                      </w:rPr>
                      <w:t>통합기관</w:t>
                    </w:r>
                  </w:p>
                </w:txbxContent>
              </v:textbox>
            </v:rect>
            <v:rect id="_x0000_s2082" style="position:absolute;left:8505;top:6511;width:1440;height:850;v-text-anchor:middle" strokeweight="2pt">
              <v:textbox style="mso-next-textbox:#_x0000_s2082" inset=".5mm,.5mm,.5mm,.5mm">
                <w:txbxContent>
                  <w:p w14:paraId="53B92B25" w14:textId="77777777" w:rsidR="006D3AF0" w:rsidRDefault="006D3AF0" w:rsidP="00C36CB1">
                    <w:pPr>
                      <w:jc w:val="center"/>
                    </w:pPr>
                    <w:r>
                      <w:rPr>
                        <w:rFonts w:hint="eastAsia"/>
                      </w:rPr>
                      <w:t>재판매</w:t>
                    </w:r>
                  </w:p>
                  <w:p w14:paraId="01B8FB5E" w14:textId="77777777" w:rsidR="006D3AF0" w:rsidRPr="00383E19" w:rsidRDefault="006D3AF0" w:rsidP="00C36CB1">
                    <w:pPr>
                      <w:jc w:val="center"/>
                    </w:pPr>
                    <w:r w:rsidRPr="00383E19">
                      <w:rPr>
                        <w:rFonts w:hint="eastAsia"/>
                      </w:rPr>
                      <w:t>이용기관</w:t>
                    </w:r>
                  </w:p>
                </w:txbxContent>
              </v:textbox>
            </v:rect>
            <v:rect id="_x0000_s2083" style="position:absolute;left:6332;top:6511;width:1632;height:850;v-text-anchor:middle" strokeweight="2pt">
              <v:textbox style="mso-next-textbox:#_x0000_s2083" inset=".5mm,.5mm,.5mm,.5mm">
                <w:txbxContent>
                  <w:p w14:paraId="1F3ED86C" w14:textId="77777777" w:rsidR="006D3AF0" w:rsidRPr="0090716A" w:rsidRDefault="006D3AF0" w:rsidP="0090716A">
                    <w:pPr>
                      <w:jc w:val="center"/>
                    </w:pPr>
                    <w:r>
                      <w:rPr>
                        <w:rFonts w:hint="eastAsia"/>
                      </w:rPr>
                      <w:t>KSNET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85" type="#_x0000_t32" style="position:absolute;left:3285;top:6936;width:841;height:1" o:connectortype="straight">
              <v:stroke startarrow="block" endarrow="block"/>
            </v:shape>
            <v:shape id="_x0000_s2087" type="#_x0000_t32" style="position:absolute;left:7984;top:6936;width:501;height:1" o:connectortype="elbow" adj="-359741,-1,-359741">
              <v:stroke startarrow="block" endarrow="block"/>
            </v:shape>
            <v:rect id="_x0000_s2091" style="position:absolute;left:5413;top:6186;width:150;height:180" filled="f" stroked="f"/>
            <v:rect id="_x0000_s2092" style="position:absolute;left:5413;top:6780;width:150;height:180" filled="f" stroked="f"/>
            <v:rect id="_x0000_s2093" style="position:absolute;left:5413;top:6846;width:150;height:180" filled="f" stroked="f"/>
            <v:rect id="_x0000_s2094" style="position:absolute;left:5413;top:7830;width:150;height:180" filled="f" stroked="f"/>
            <v:shape id="_x0000_s2097" type="#_x0000_t32" style="position:absolute;left:5563;top:6936;width:749;height:1;flip:x" o:connectortype="straight">
              <v:stroke startarrow="block" endarrow="block"/>
            </v:shape>
            <w10:anchorlock/>
          </v:group>
        </w:pict>
      </w:r>
    </w:p>
    <w:p w14:paraId="6D4C80FA" w14:textId="77777777" w:rsidR="00C36CB1" w:rsidRDefault="008B6CDB" w:rsidP="00361CC6">
      <w:pPr>
        <w:pStyle w:val="2"/>
      </w:pPr>
      <w:bookmarkStart w:id="4" w:name="_Toc421731019"/>
      <w:bookmarkStart w:id="5" w:name="_Toc423048108"/>
      <w:r>
        <w:t>1</w:t>
      </w:r>
      <w:r w:rsidR="00C36CB1">
        <w:rPr>
          <w:rFonts w:hint="eastAsia"/>
        </w:rPr>
        <w:t xml:space="preserve">.2 </w:t>
      </w:r>
      <w:r w:rsidR="00C80C52">
        <w:rPr>
          <w:rFonts w:hint="eastAsia"/>
        </w:rPr>
        <w:t>관련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기관</w:t>
      </w:r>
      <w:bookmarkEnd w:id="4"/>
      <w:bookmarkEnd w:id="5"/>
    </w:p>
    <w:p w14:paraId="2AFCF706" w14:textId="77777777" w:rsidR="00C36CB1" w:rsidRDefault="00C36CB1" w:rsidP="00920A53">
      <w:pPr>
        <w:pStyle w:val="3"/>
      </w:pPr>
      <w:bookmarkStart w:id="6" w:name="_Toc423048109"/>
      <w:r>
        <w:rPr>
          <w:rFonts w:hint="eastAsia"/>
        </w:rPr>
        <w:t>가</w:t>
      </w:r>
      <w:r>
        <w:rPr>
          <w:rFonts w:hint="eastAsia"/>
        </w:rPr>
        <w:t xml:space="preserve">. </w:t>
      </w:r>
      <w:r w:rsidR="00C80C52">
        <w:rPr>
          <w:rFonts w:hint="eastAsia"/>
        </w:rPr>
        <w:t>통합기관</w:t>
      </w:r>
      <w:bookmarkEnd w:id="6"/>
    </w:p>
    <w:p w14:paraId="459D72ED" w14:textId="77777777" w:rsidR="00D629D9" w:rsidRDefault="00D629D9" w:rsidP="00C05D2B">
      <w:pPr>
        <w:pStyle w:val="a"/>
      </w:pPr>
      <w:r>
        <w:rPr>
          <w:rFonts w:hint="eastAsia"/>
        </w:rPr>
        <w:t>금융결제원</w:t>
      </w:r>
    </w:p>
    <w:p w14:paraId="444ECE75" w14:textId="77777777" w:rsidR="00C36CB1" w:rsidRDefault="00D629D9" w:rsidP="00920A53">
      <w:pPr>
        <w:pStyle w:val="3"/>
      </w:pPr>
      <w:bookmarkStart w:id="7" w:name="_Toc423048110"/>
      <w:r>
        <w:rPr>
          <w:rFonts w:hint="eastAsia"/>
        </w:rPr>
        <w:t>나</w:t>
      </w:r>
      <w:r>
        <w:rPr>
          <w:rFonts w:hint="eastAsia"/>
        </w:rPr>
        <w:t xml:space="preserve">.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 w:rsidR="00BF4CD1">
        <w:rPr>
          <w:rFonts w:hint="eastAsia"/>
        </w:rPr>
        <w:t>중계기관</w:t>
      </w:r>
      <w:bookmarkEnd w:id="7"/>
    </w:p>
    <w:p w14:paraId="1E53289C" w14:textId="77777777" w:rsidR="00C36CB1" w:rsidRDefault="000A6C76" w:rsidP="00C05D2B">
      <w:pPr>
        <w:pStyle w:val="a"/>
      </w:pPr>
      <w:r>
        <w:rPr>
          <w:rFonts w:hint="eastAsia"/>
        </w:rPr>
        <w:t>K</w:t>
      </w:r>
      <w:r>
        <w:t>SNET</w:t>
      </w:r>
    </w:p>
    <w:p w14:paraId="7749B4CC" w14:textId="77777777" w:rsidR="000E4D1E" w:rsidRDefault="000E4D1E" w:rsidP="00361CC6">
      <w:pPr>
        <w:pStyle w:val="a6"/>
      </w:pPr>
    </w:p>
    <w:p w14:paraId="61A9E4ED" w14:textId="77777777" w:rsidR="00BF4CD1" w:rsidRDefault="00BF4CD1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bookmarkStart w:id="8" w:name="_Toc421731020"/>
      <w:r>
        <w:br w:type="page"/>
      </w:r>
    </w:p>
    <w:p w14:paraId="4DC04AD0" w14:textId="77777777" w:rsidR="00C36CB1" w:rsidRDefault="008B6CDB" w:rsidP="00361CC6">
      <w:pPr>
        <w:pStyle w:val="2"/>
      </w:pPr>
      <w:bookmarkStart w:id="9" w:name="_Toc421731022"/>
      <w:bookmarkStart w:id="10" w:name="_Toc423048115"/>
      <w:bookmarkEnd w:id="8"/>
      <w:r>
        <w:lastRenderedPageBreak/>
        <w:t>1</w:t>
      </w:r>
      <w:r w:rsidR="00C36CB1">
        <w:rPr>
          <w:rFonts w:hint="eastAsia"/>
        </w:rPr>
        <w:t>.</w:t>
      </w:r>
      <w:r w:rsidR="00D73D36">
        <w:t>3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데이터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요소</w:t>
      </w:r>
      <w:r w:rsidR="00C36CB1">
        <w:rPr>
          <w:rFonts w:hint="eastAsia"/>
        </w:rPr>
        <w:t>(DATA ELEMENT)</w:t>
      </w:r>
      <w:r w:rsidR="00C36CB1">
        <w:rPr>
          <w:rFonts w:hint="eastAsia"/>
        </w:rPr>
        <w:t>의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표현</w:t>
      </w:r>
      <w:bookmarkEnd w:id="9"/>
      <w:bookmarkEnd w:id="10"/>
    </w:p>
    <w:p w14:paraId="6502EAEC" w14:textId="77777777" w:rsidR="00C36CB1" w:rsidRDefault="00C36CB1" w:rsidP="00920A53">
      <w:pPr>
        <w:pStyle w:val="3"/>
      </w:pPr>
      <w:bookmarkStart w:id="11" w:name="_Toc423048116"/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표현에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약자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기호</w:t>
      </w:r>
      <w:bookmarkEnd w:id="11"/>
    </w:p>
    <w:p w14:paraId="3BFB4603" w14:textId="77777777" w:rsidR="00C36CB1" w:rsidRDefault="00C36CB1" w:rsidP="00361CC6">
      <w:pPr>
        <w:pStyle w:val="a6"/>
      </w:pPr>
    </w:p>
    <w:tbl>
      <w:tblPr>
        <w:tblStyle w:val="a7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  <w:gridCol w:w="567"/>
        <w:gridCol w:w="3493"/>
      </w:tblGrid>
      <w:tr w:rsidR="00C36CB1" w14:paraId="4A719890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1B9B89B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A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EBF224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Alphabetic Characters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B5352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N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C41BF7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Numeric Characters</w:t>
            </w:r>
          </w:p>
        </w:tc>
      </w:tr>
      <w:tr w:rsidR="00C36CB1" w14:paraId="215AA073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2F6B13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S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FA64B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Special Characters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F6045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H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510676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한글</w:t>
            </w:r>
          </w:p>
        </w:tc>
      </w:tr>
      <w:tr w:rsidR="00C36CB1" w14:paraId="5816437F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CCA15B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V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AF3729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Variable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E4168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YY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40414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Year</w:t>
            </w:r>
          </w:p>
        </w:tc>
      </w:tr>
      <w:tr w:rsidR="00C36CB1" w14:paraId="2338104D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9284A22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MM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B0E2E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Month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FC942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DD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CB66EA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Day</w:t>
            </w:r>
          </w:p>
        </w:tc>
      </w:tr>
      <w:tr w:rsidR="00C36CB1" w14:paraId="54727F9D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D62607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hh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A7D9C09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Hour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D7AF4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mm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6D195A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Minute</w:t>
            </w:r>
          </w:p>
        </w:tc>
      </w:tr>
      <w:tr w:rsidR="00C36CB1" w14:paraId="3D6E29C3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79695C8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ss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FCFB2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Second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23B539E" w14:textId="77777777" w:rsidR="00C36CB1" w:rsidRDefault="00B127C6" w:rsidP="00045F65">
            <w:pPr>
              <w:pStyle w:val="a8"/>
            </w:pPr>
            <w:r>
              <w:rPr>
                <w:rFonts w:hint="eastAsia"/>
              </w:rPr>
              <w:t>CR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903AF7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</w:t>
            </w:r>
            <w:r w:rsidR="00B127C6">
              <w:rPr>
                <w:rFonts w:hint="eastAsia"/>
              </w:rPr>
              <w:t>Carri</w:t>
            </w:r>
            <w:r w:rsidR="00B127C6">
              <w:t>age Return + Line Feed</w:t>
            </w:r>
          </w:p>
        </w:tc>
      </w:tr>
    </w:tbl>
    <w:p w14:paraId="46450205" w14:textId="77777777" w:rsidR="00C36CB1" w:rsidRDefault="00C36CB1" w:rsidP="00920A53">
      <w:pPr>
        <w:pStyle w:val="3"/>
      </w:pPr>
      <w:bookmarkStart w:id="12" w:name="_Toc423048117"/>
      <w:r>
        <w:rPr>
          <w:rFonts w:hint="eastAsia"/>
        </w:rPr>
        <w:t>나</w:t>
      </w:r>
      <w:r>
        <w:rPr>
          <w:rFonts w:hint="eastAsia"/>
        </w:rPr>
        <w:t>. DATA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bookmarkEnd w:id="12"/>
    </w:p>
    <w:p w14:paraId="606B4E09" w14:textId="77777777" w:rsidR="00C36CB1" w:rsidRDefault="00C36CB1" w:rsidP="00C05D2B">
      <w:pPr>
        <w:pStyle w:val="a"/>
      </w:pPr>
      <w:r>
        <w:rPr>
          <w:rFonts w:hint="eastAsia"/>
        </w:rPr>
        <w:t>N</w:t>
      </w:r>
      <w:r>
        <w:t>UMERIC</w:t>
      </w:r>
      <w:r>
        <w:rPr>
          <w:rFonts w:hint="eastAsia"/>
        </w:rPr>
        <w:t>인 경우</w:t>
      </w:r>
      <w:r>
        <w:tab/>
      </w:r>
      <w:r>
        <w:tab/>
        <w:t xml:space="preserve">: </w:t>
      </w:r>
      <w:r>
        <w:rPr>
          <w:rFonts w:hint="eastAsia"/>
        </w:rPr>
        <w:t>오른쪽 정렬한 후,</w:t>
      </w:r>
      <w:r>
        <w:t xml:space="preserve"> </w:t>
      </w:r>
      <w:r>
        <w:rPr>
          <w:rFonts w:hint="eastAsia"/>
        </w:rPr>
        <w:t xml:space="preserve">남은 앞 부분은 </w:t>
      </w:r>
      <w:r>
        <w:t>“0”</w:t>
      </w:r>
      <w:r>
        <w:rPr>
          <w:rFonts w:hint="eastAsia"/>
        </w:rPr>
        <w:t>으로 설정한다.</w:t>
      </w:r>
    </w:p>
    <w:p w14:paraId="0F9D8F68" w14:textId="77777777" w:rsidR="00C36CB1" w:rsidRDefault="00C36CB1" w:rsidP="00C05D2B">
      <w:pPr>
        <w:pStyle w:val="a"/>
      </w:pPr>
      <w:r>
        <w:t>NON-NUMERIC</w:t>
      </w:r>
      <w:r>
        <w:rPr>
          <w:rFonts w:hint="eastAsia"/>
        </w:rPr>
        <w:t>인 경우</w:t>
      </w:r>
      <w:r>
        <w:tab/>
        <w:t xml:space="preserve">: </w:t>
      </w:r>
      <w:r>
        <w:rPr>
          <w:rFonts w:hint="eastAsia"/>
        </w:rPr>
        <w:t>왼쪽 정렬한 후,</w:t>
      </w:r>
      <w:r>
        <w:t xml:space="preserve"> </w:t>
      </w:r>
      <w:r>
        <w:rPr>
          <w:rFonts w:hint="eastAsia"/>
        </w:rPr>
        <w:t xml:space="preserve">남은 </w:t>
      </w:r>
      <w:r>
        <w:t>“BLANK”</w:t>
      </w:r>
      <w:r>
        <w:rPr>
          <w:rFonts w:hint="eastAsia"/>
        </w:rPr>
        <w:t>로 설정한다.</w:t>
      </w:r>
    </w:p>
    <w:p w14:paraId="2A933DFB" w14:textId="77777777" w:rsidR="00C36CB1" w:rsidRDefault="00C36CB1" w:rsidP="00C05D2B">
      <w:pPr>
        <w:pStyle w:val="a"/>
      </w:pPr>
      <w:r>
        <w:rPr>
          <w:rFonts w:hint="eastAsia"/>
        </w:rPr>
        <w:t>DATA의 속성이 한글수록 가능으로 표시된 경우</w:t>
      </w:r>
    </w:p>
    <w:p w14:paraId="6DBD9EAC" w14:textId="77777777" w:rsidR="00C36CB1" w:rsidRDefault="00C36CB1" w:rsidP="00B9103D">
      <w:pPr>
        <w:pStyle w:val="a0"/>
        <w:ind w:left="1403"/>
      </w:pPr>
      <w:r>
        <w:rPr>
          <w:rFonts w:hint="eastAsia"/>
        </w:rPr>
        <w:t>각 항목 별 표현(</w:t>
      </w:r>
      <w:r w:rsidR="00CA7E8B">
        <w:rPr>
          <w:rFonts w:hint="eastAsia"/>
        </w:rPr>
        <w:t>MODE</w:t>
      </w:r>
      <w:r>
        <w:rPr>
          <w:rFonts w:hint="eastAsia"/>
        </w:rPr>
        <w:t xml:space="preserve">)에 </w:t>
      </w:r>
      <w:r>
        <w:t>‘</w:t>
      </w:r>
      <w:r>
        <w:rPr>
          <w:rFonts w:hint="eastAsia"/>
        </w:rPr>
        <w:t>H</w:t>
      </w:r>
      <w:r>
        <w:t>’</w:t>
      </w:r>
      <w:r>
        <w:rPr>
          <w:rFonts w:hint="eastAsia"/>
        </w:rPr>
        <w:t>가 포함된 경우</w:t>
      </w:r>
    </w:p>
    <w:p w14:paraId="1E7D1A2F" w14:textId="77777777" w:rsidR="00C36CB1" w:rsidRDefault="00C36CB1" w:rsidP="00B9103D">
      <w:pPr>
        <w:pStyle w:val="a0"/>
        <w:ind w:left="1403"/>
      </w:pPr>
      <w:r>
        <w:rPr>
          <w:rFonts w:hint="eastAsia"/>
        </w:rPr>
        <w:t xml:space="preserve">왼쪽 정렬하고, 남은 부분은 </w:t>
      </w:r>
      <w:r>
        <w:t>“</w:t>
      </w:r>
      <w:r>
        <w:rPr>
          <w:rFonts w:hint="eastAsia"/>
        </w:rPr>
        <w:t>0xA1A1</w:t>
      </w:r>
      <w:r>
        <w:t>”</w:t>
      </w:r>
      <w:r w:rsidR="00923B28">
        <w:t>(</w:t>
      </w:r>
      <w:r w:rsidR="00923B28">
        <w:rPr>
          <w:rFonts w:hint="eastAsia"/>
        </w:rPr>
        <w:t>전각</w:t>
      </w:r>
      <w:r w:rsidR="00923B28">
        <w:t>-</w:t>
      </w:r>
      <w:r w:rsidR="00EC7C13">
        <w:t>2</w:t>
      </w:r>
      <w:r w:rsidR="00EC7C13">
        <w:rPr>
          <w:rFonts w:hint="eastAsia"/>
        </w:rPr>
        <w:t>byte</w:t>
      </w:r>
      <w:r w:rsidR="00923B28">
        <w:rPr>
          <w:rFonts w:hint="eastAsia"/>
        </w:rPr>
        <w:t>스페이스</w:t>
      </w:r>
      <w:r w:rsidR="00923B28">
        <w:t>)</w:t>
      </w:r>
      <w:r>
        <w:rPr>
          <w:rFonts w:hint="eastAsia"/>
        </w:rPr>
        <w:t>으로 설정한다.</w:t>
      </w:r>
    </w:p>
    <w:p w14:paraId="40622D8E" w14:textId="77777777" w:rsidR="00C36CB1" w:rsidRDefault="00C36CB1" w:rsidP="00920A53">
      <w:pPr>
        <w:pStyle w:val="3"/>
      </w:pPr>
      <w:bookmarkStart w:id="13" w:name="_Toc423048118"/>
      <w:r>
        <w:rPr>
          <w:rFonts w:hint="eastAsia"/>
        </w:rPr>
        <w:t>다</w:t>
      </w:r>
      <w:r>
        <w:rPr>
          <w:rFonts w:hint="eastAsia"/>
        </w:rPr>
        <w:t>. DATA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수록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bookmarkEnd w:id="13"/>
    </w:p>
    <w:p w14:paraId="117A6812" w14:textId="77777777" w:rsidR="00C36CB1" w:rsidRDefault="00C36CB1" w:rsidP="00C05D2B">
      <w:pPr>
        <w:pStyle w:val="a"/>
      </w:pPr>
      <w:r>
        <w:rPr>
          <w:rFonts w:hint="eastAsia"/>
        </w:rPr>
        <w:t>DATA는 ASCII 코드를 사용하며, 한글은 KSC-5601 2 Bytes 완성형 코드를 사용한다.</w:t>
      </w:r>
    </w:p>
    <w:p w14:paraId="1FF738F5" w14:textId="77777777" w:rsidR="00C36CB1" w:rsidRDefault="00C36CB1" w:rsidP="00B9103D">
      <w:pPr>
        <w:pStyle w:val="a0"/>
        <w:ind w:left="1403"/>
      </w:pPr>
      <w:r>
        <w:rPr>
          <w:rFonts w:hint="eastAsia"/>
        </w:rPr>
        <w:t>KSC-5601 코드 범위 : 0xA1A1 ~ 0xFEFE</w:t>
      </w:r>
    </w:p>
    <w:p w14:paraId="6A50CE3E" w14:textId="77777777" w:rsidR="00C36CB1" w:rsidRDefault="00C36CB1" w:rsidP="00B9103D">
      <w:pPr>
        <w:pStyle w:val="a0"/>
        <w:ind w:left="1403"/>
      </w:pPr>
      <w:r>
        <w:rPr>
          <w:rFonts w:hint="eastAsia"/>
        </w:rPr>
        <w:t>온라인 전문 및 일괄 전송 파일의 각 항목 별 표현(</w:t>
      </w:r>
      <w:r w:rsidR="00CA7E8B">
        <w:rPr>
          <w:rFonts w:hint="eastAsia"/>
        </w:rPr>
        <w:t>MODE</w:t>
      </w:r>
      <w:r>
        <w:rPr>
          <w:rFonts w:hint="eastAsia"/>
        </w:rPr>
        <w:t>)에 한글수록 가능으로 표시된 경우(</w:t>
      </w:r>
      <w:r>
        <w:t>‘</w:t>
      </w:r>
      <w:r>
        <w:rPr>
          <w:rFonts w:hint="eastAsia"/>
        </w:rPr>
        <w:t>H</w:t>
      </w:r>
      <w:r>
        <w:t>’</w:t>
      </w:r>
      <w:r>
        <w:rPr>
          <w:rFonts w:hint="eastAsia"/>
        </w:rPr>
        <w:t>가 포함된 경우) 한글 이외의 문자도 모두 전각 처리(2 Bytes Encoding)한다.</w:t>
      </w:r>
    </w:p>
    <w:p w14:paraId="3905060D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0C5FF49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6DF4FD7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006A70D" w14:textId="77777777" w:rsidR="00C21FBD" w:rsidRPr="00C36CB1" w:rsidRDefault="00C21FBD" w:rsidP="00C21FBD">
      <w:pPr>
        <w:pStyle w:val="a0"/>
        <w:numPr>
          <w:ilvl w:val="0"/>
          <w:numId w:val="0"/>
        </w:numPr>
      </w:pPr>
    </w:p>
    <w:p w14:paraId="6A435D2F" w14:textId="77777777" w:rsidR="00C36CB1" w:rsidRDefault="00C36CB1" w:rsidP="00D87DA7">
      <w:pPr>
        <w:pStyle w:val="1"/>
      </w:pPr>
      <w:bookmarkStart w:id="14" w:name="_Toc421731023"/>
      <w:bookmarkStart w:id="15" w:name="_Toc423048119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8B6CDB">
        <w:t>2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14"/>
      <w:bookmarkEnd w:id="15"/>
    </w:p>
    <w:p w14:paraId="355ACE82" w14:textId="77777777" w:rsidR="00C36CB1" w:rsidRDefault="008B6CDB" w:rsidP="00361CC6">
      <w:pPr>
        <w:pStyle w:val="2"/>
      </w:pPr>
      <w:bookmarkStart w:id="16" w:name="_Toc421731024"/>
      <w:bookmarkStart w:id="17" w:name="_Toc423048120"/>
      <w:r>
        <w:t>2</w:t>
      </w:r>
      <w:r w:rsidR="00C36CB1">
        <w:rPr>
          <w:rFonts w:hint="eastAsia"/>
        </w:rPr>
        <w:t xml:space="preserve">.1 </w:t>
      </w:r>
      <w:r w:rsidR="00C36CB1">
        <w:rPr>
          <w:rFonts w:hint="eastAsia"/>
        </w:rPr>
        <w:t>출금이체</w:t>
      </w:r>
      <w:r w:rsidR="00C36CB1">
        <w:rPr>
          <w:rFonts w:hint="eastAsia"/>
        </w:rPr>
        <w:t xml:space="preserve"> </w:t>
      </w:r>
      <w:bookmarkEnd w:id="16"/>
      <w:r w:rsidR="00454FC2">
        <w:rPr>
          <w:rFonts w:hint="eastAsia"/>
        </w:rPr>
        <w:t>증빙</w:t>
      </w:r>
      <w:r w:rsidR="00454FC2">
        <w:rPr>
          <w:rFonts w:hint="eastAsia"/>
        </w:rPr>
        <w:t xml:space="preserve"> </w:t>
      </w:r>
      <w:r w:rsidR="00454FC2">
        <w:rPr>
          <w:rFonts w:hint="eastAsia"/>
        </w:rPr>
        <w:t>자료</w:t>
      </w:r>
      <w:bookmarkEnd w:id="17"/>
    </w:p>
    <w:p w14:paraId="77B1236B" w14:textId="77777777" w:rsidR="00C36CB1" w:rsidRDefault="00C36CB1" w:rsidP="00C05D2B">
      <w:pPr>
        <w:pStyle w:val="a"/>
      </w:pPr>
      <w:r>
        <w:rPr>
          <w:rFonts w:hint="eastAsia"/>
        </w:rPr>
        <w:t>처리 흐름</w:t>
      </w:r>
    </w:p>
    <w:p w14:paraId="61A8CA0A" w14:textId="77777777" w:rsidR="00451660" w:rsidRDefault="00451660" w:rsidP="00361CC6">
      <w:pPr>
        <w:pStyle w:val="a6"/>
      </w:pPr>
    </w:p>
    <w:p w14:paraId="235BB960" w14:textId="77777777" w:rsidR="00451660" w:rsidRDefault="00451660" w:rsidP="00361CC6">
      <w:pPr>
        <w:pStyle w:val="a6"/>
      </w:pPr>
    </w:p>
    <w:p w14:paraId="10E36641" w14:textId="77777777" w:rsidR="006E1D44" w:rsidRDefault="006E1D44" w:rsidP="00361CC6">
      <w:pPr>
        <w:pStyle w:val="a6"/>
      </w:pPr>
    </w:p>
    <w:p w14:paraId="7ED67EF0" w14:textId="77777777" w:rsidR="006E1D44" w:rsidRDefault="006E1D44" w:rsidP="00361CC6">
      <w:pPr>
        <w:pStyle w:val="a6"/>
      </w:pPr>
    </w:p>
    <w:p w14:paraId="05D0A74A" w14:textId="77777777" w:rsidR="006E1D44" w:rsidRDefault="006E1D44" w:rsidP="00361CC6">
      <w:pPr>
        <w:pStyle w:val="a6"/>
      </w:pPr>
    </w:p>
    <w:p w14:paraId="30AE7D27" w14:textId="77777777" w:rsidR="006E1D44" w:rsidRDefault="006E1D44" w:rsidP="00361CC6">
      <w:pPr>
        <w:pStyle w:val="a6"/>
      </w:pPr>
    </w:p>
    <w:p w14:paraId="31040EA5" w14:textId="77777777" w:rsidR="006E1D44" w:rsidRDefault="006E1D44" w:rsidP="00361CC6">
      <w:pPr>
        <w:pStyle w:val="a6"/>
      </w:pPr>
    </w:p>
    <w:p w14:paraId="03B2A2BE" w14:textId="77777777" w:rsidR="006E1D44" w:rsidRDefault="00000000" w:rsidP="00361CC6">
      <w:pPr>
        <w:pStyle w:val="a6"/>
      </w:pPr>
      <w:r>
        <w:pict w14:anchorId="0A878BD4">
          <v:group id="_x0000_s2102" editas="canvas" style="width:449.25pt;height:178.1pt;mso-position-horizontal-relative:char;mso-position-vertical-relative:line" coordorigin="1080,3861" coordsize="8985,3562">
            <o:lock v:ext="edit" aspectratio="t"/>
            <v:shape id="_x0000_s2101" type="#_x0000_t75" style="position:absolute;left:1080;top:3861;width:8985;height:3562" o:preferrelative="f">
              <v:fill o:detectmouseclick="t"/>
              <v:path o:extrusionok="t" o:connecttype="none"/>
              <o:lock v:ext="edit" text="t"/>
            </v:shape>
            <v:rect id="_x0000_s2103" style="position:absolute;left:2850;top:4124;width:2268;height:850;v-text-anchor:middle" strokeweight="1.5pt">
              <v:textbox style="mso-next-textbox:#_x0000_s2103" inset=".5mm,.5mm,.5mm,.5mm">
                <w:txbxContent>
                  <w:p w14:paraId="54C820DD" w14:textId="77777777" w:rsidR="006D3AF0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</w:p>
                  <w:p w14:paraId="1CA1AE3B" w14:textId="77777777" w:rsidR="006D3AF0" w:rsidRPr="00A80942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04" style="position:absolute;left:5760;top:4124;width:2268;height:850;v-text-anchor:middle" strokeweight="1.5pt">
              <v:textbox style="mso-next-textbox:#_x0000_s2104" inset=".5mm,.5mm,.5mm,.5mm">
                <w:txbxContent>
                  <w:p w14:paraId="5108A3BE" w14:textId="77777777" w:rsidR="006D3AF0" w:rsidRPr="00A80942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shape id="_x0000_s2106" type="#_x0000_t32" style="position:absolute;left:4005;top:4969;width:1;height:2268" o:connectortype="straight"/>
            <v:shape id="_x0000_s2107" type="#_x0000_t32" style="position:absolute;left:6900;top:4969;width:1;height:2268" o:connectortype="straight"/>
            <v:rect id="_x0000_s2109" style="position:absolute;left:4005;top:5807;width:150;height:150" filled="f" stroked="f"/>
            <v:rect id="_x0000_s2110" style="position:absolute;left:6750;top:5807;width:150;height:150" filled="f" stroked="f"/>
            <v:shape id="_x0000_s2114" type="#_x0000_t32" style="position:absolute;left:4155;top:5882;width:2595;height:1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23" type="#_x0000_t202" style="position:absolute;left:3990;top:5275;width:2910;height:545;v-text-anchor:middle" filled="f" stroked="f">
              <v:textbox style="mso-next-textbox:#_x0000_s2123" inset=".5mm,.5mm,.5mm,.5mm">
                <w:txbxContent>
                  <w:p w14:paraId="3BCE9A24" w14:textId="77777777" w:rsidR="006D3AF0" w:rsidRDefault="006D3AF0" w:rsidP="00400021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출금이체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증빙자료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br/>
                    </w:r>
                  </w:p>
                </w:txbxContent>
              </v:textbox>
            </v:shape>
            <v:rect id="_x0000_s2225" style="position:absolute;left:4005;top:6527;width:150;height:150" filled="f" stroked="f"/>
            <v:rect id="_x0000_s2226" style="position:absolute;left:6750;top:6527;width:150;height:150" filled="f" stroked="f"/>
            <v:shape id="_x0000_s2227" type="#_x0000_t32" style="position:absolute;left:4155;top:6602;width:2595;height:1" o:connectortype="straight">
              <v:stroke startarrow="block"/>
            </v:shape>
            <v:shape id="_x0000_s2276" type="#_x0000_t202" style="position:absolute;left:3990;top:5968;width:2910;height:559;v-text-anchor:middle" filled="f" stroked="f">
              <v:textbox style="mso-next-textbox:#_x0000_s2276" inset=".5mm,.5mm,.5mm,.5mm">
                <w:txbxContent>
                  <w:p w14:paraId="08D39A36" w14:textId="77777777" w:rsidR="006D3AF0" w:rsidRDefault="006D3AF0" w:rsidP="00400021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출금이체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증빙자료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br/>
                    </w:r>
                    <w:r>
                      <w:rPr>
                        <w:rFonts w:hint="eastAsia"/>
                      </w:rPr>
                      <w:t>검증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결과</w:t>
                    </w:r>
                  </w:p>
                </w:txbxContent>
              </v:textbox>
            </v:shape>
            <w10:anchorlock/>
          </v:group>
        </w:pict>
      </w:r>
    </w:p>
    <w:p w14:paraId="7719FB7B" w14:textId="77777777" w:rsidR="00A80942" w:rsidRDefault="00A80942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3AD1A12F" w14:textId="77777777" w:rsidR="00C36CB1" w:rsidRDefault="008B6CDB" w:rsidP="00361CC6">
      <w:pPr>
        <w:pStyle w:val="2"/>
      </w:pPr>
      <w:bookmarkStart w:id="18" w:name="_Toc423048121"/>
      <w:r>
        <w:lastRenderedPageBreak/>
        <w:t>2</w:t>
      </w:r>
      <w:r w:rsidR="00C36CB1">
        <w:rPr>
          <w:rFonts w:hint="eastAsia"/>
        </w:rPr>
        <w:t xml:space="preserve">.2 </w:t>
      </w:r>
      <w:r w:rsidR="00A80942">
        <w:rPr>
          <w:rFonts w:hint="eastAsia"/>
        </w:rPr>
        <w:t>해지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내역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통보</w:t>
      </w:r>
      <w:bookmarkEnd w:id="18"/>
    </w:p>
    <w:p w14:paraId="17215986" w14:textId="77777777" w:rsidR="00A80942" w:rsidRDefault="00A80942" w:rsidP="00C05D2B">
      <w:pPr>
        <w:pStyle w:val="a"/>
      </w:pPr>
      <w:r>
        <w:rPr>
          <w:rFonts w:hint="eastAsia"/>
        </w:rPr>
        <w:t>처리 흐름</w:t>
      </w:r>
    </w:p>
    <w:p w14:paraId="75742E29" w14:textId="77777777" w:rsidR="00D40B80" w:rsidRDefault="00D40B80" w:rsidP="00361CC6">
      <w:pPr>
        <w:pStyle w:val="a6"/>
      </w:pPr>
    </w:p>
    <w:p w14:paraId="051BDBDA" w14:textId="77777777" w:rsidR="007A0A93" w:rsidRDefault="007A0A93" w:rsidP="00361CC6">
      <w:pPr>
        <w:pStyle w:val="a6"/>
      </w:pPr>
    </w:p>
    <w:p w14:paraId="18CDDE8A" w14:textId="77777777" w:rsidR="00D40B80" w:rsidRDefault="00D40B80" w:rsidP="00361CC6">
      <w:pPr>
        <w:pStyle w:val="a6"/>
      </w:pPr>
    </w:p>
    <w:p w14:paraId="2CDF0B48" w14:textId="77777777" w:rsidR="00D40B80" w:rsidRDefault="00D40B80" w:rsidP="00361CC6">
      <w:pPr>
        <w:pStyle w:val="a6"/>
      </w:pPr>
    </w:p>
    <w:p w14:paraId="03C09703" w14:textId="77777777" w:rsidR="00A80942" w:rsidRDefault="00A80942" w:rsidP="00361CC6">
      <w:pPr>
        <w:pStyle w:val="a6"/>
      </w:pPr>
    </w:p>
    <w:p w14:paraId="0E6DF701" w14:textId="77777777" w:rsidR="00A80942" w:rsidRDefault="00A80942" w:rsidP="00361CC6">
      <w:pPr>
        <w:pStyle w:val="a6"/>
      </w:pPr>
    </w:p>
    <w:p w14:paraId="2BA99B96" w14:textId="77777777" w:rsidR="00A80942" w:rsidRDefault="00A80942" w:rsidP="00361CC6">
      <w:pPr>
        <w:pStyle w:val="a6"/>
      </w:pPr>
    </w:p>
    <w:p w14:paraId="24C28224" w14:textId="77777777" w:rsidR="00A80942" w:rsidRDefault="00000000" w:rsidP="00361CC6">
      <w:pPr>
        <w:pStyle w:val="a6"/>
      </w:pPr>
      <w:r>
        <w:pict w14:anchorId="22024D57">
          <v:group id="_x0000_s2127" editas="canvas" style="width:451.5pt;height:169.3pt;mso-position-horizontal-relative:char;mso-position-vertical-relative:line" coordorigin="1080,3861" coordsize="9030,3386">
            <o:lock v:ext="edit" aspectratio="t"/>
            <v:shape id="_x0000_s2128" type="#_x0000_t75" style="position:absolute;left:1080;top:3861;width:9030;height:3386" o:preferrelative="f">
              <v:fill o:detectmouseclick="t"/>
              <v:path o:extrusionok="t" o:connecttype="none"/>
              <o:lock v:ext="edit" text="t"/>
            </v:shape>
            <v:rect id="_x0000_s2129" style="position:absolute;left:1650;top:4124;width:2268;height:850;v-text-anchor:middle" strokeweight="1.5pt">
              <v:textbox style="mso-next-textbox:#_x0000_s2129" inset=".5mm,.5mm,.5mm,.5mm">
                <w:txbxContent>
                  <w:p w14:paraId="1456D63D" w14:textId="77777777" w:rsidR="006D3AF0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</w:p>
                  <w:p w14:paraId="6265A31F" w14:textId="77777777" w:rsidR="006D3AF0" w:rsidRPr="00A80942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30" style="position:absolute;left:4560;top:4124;width:2268;height:850;v-text-anchor:middle" strokeweight="1.5pt">
              <v:textbox style="mso-next-textbox:#_x0000_s2130" inset=".5mm,.5mm,.5mm,.5mm">
                <w:txbxContent>
                  <w:p w14:paraId="742FD52C" w14:textId="77777777" w:rsidR="006D3AF0" w:rsidRPr="00A80942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rect id="_x0000_s2131" style="position:absolute;left:7484;top:4124;width:2268;height:850;v-text-anchor:middle" strokecolor="#a5a5a5 [2092]" strokeweight="1.5pt">
              <v:textbox style="mso-next-textbox:#_x0000_s2131" inset=".5mm,.5mm,.5mm,.5mm">
                <w:txbxContent>
                  <w:p w14:paraId="4B725C23" w14:textId="77777777" w:rsidR="006D3AF0" w:rsidRPr="00D918AE" w:rsidRDefault="006D3AF0" w:rsidP="00D40B80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통합기관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/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금융회사</w:t>
                    </w:r>
                  </w:p>
                </w:txbxContent>
              </v:textbox>
            </v:rect>
            <v:shape id="_x0000_s2132" type="#_x0000_t32" style="position:absolute;left:2805;top:4969;width:1;height:1984" o:connectortype="straight"/>
            <v:shape id="_x0000_s2133" type="#_x0000_t32" style="position:absolute;left:5700;top:4969;width:1;height:1984" o:connectortype="straight"/>
            <v:shape id="_x0000_s2134" type="#_x0000_t32" style="position:absolute;left:8640;top:4969;width:1;height:1984" o:connectortype="straight"/>
            <v:rect id="_x0000_s2137" style="position:absolute;left:5700;top:5702;width:150;height:150" filled="f" stroked="f"/>
            <v:rect id="_x0000_s2138" style="position:absolute;left:8490;top:5702;width:150;height:150" filled="f" stroked="f"/>
            <v:shape id="_x0000_s2141" type="#_x0000_t32" style="position:absolute;left:5850;top:5777;width:2640;height:1;flip:x" o:connectortype="straight" strokecolor="#7f7f7f [1612]">
              <v:stroke dashstyle="dash" endarrow="block"/>
            </v:shape>
            <v:rect id="_x0000_s2142" style="position:absolute;left:2805;top:6527;width:150;height:150" filled="f" stroked="f"/>
            <v:rect id="_x0000_s2143" style="position:absolute;left:5550;top:6527;width:150;height:150" filled="f" stroked="f"/>
            <v:shape id="_x0000_s2146" type="#_x0000_t32" style="position:absolute;left:2955;top:6602;width:2595;height:1;flip:x" o:connectortype="straight">
              <v:stroke endarrow="block"/>
            </v:shape>
            <v:shape id="_x0000_s2148" type="#_x0000_t202" style="position:absolute;left:5685;top:5388;width:2910;height:307;v-text-anchor:middle" filled="f" stroked="f">
              <v:textbox style="mso-next-textbox:#_x0000_s2148" inset=".5mm,.5mm,.5mm,.5mm">
                <w:txbxContent>
                  <w:p w14:paraId="6F2BEB0F" w14:textId="77777777" w:rsidR="006D3AF0" w:rsidRPr="00D918AE" w:rsidRDefault="006D3AF0" w:rsidP="00D40B80">
                    <w:pPr>
                      <w:ind w:left="400" w:hangingChars="200" w:hanging="400"/>
                      <w:jc w:val="center"/>
                      <w:rPr>
                        <w:color w:val="A6A6A6" w:themeColor="background1" w:themeShade="A6"/>
                      </w:rPr>
                    </w:pP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sym w:font="Wingdings" w:char="F081"/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출금이체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해지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내역</w:t>
                    </w:r>
                  </w:p>
                </w:txbxContent>
              </v:textbox>
            </v:shape>
            <v:shape id="_x0000_s2150" type="#_x0000_t202" style="position:absolute;left:2805;top:6212;width:2910;height:316;v-text-anchor:middle" filled="f" stroked="f">
              <v:textbox style="mso-next-textbox:#_x0000_s2150" inset=".5mm,.5mm,.5mm,.5mm">
                <w:txbxContent>
                  <w:p w14:paraId="3935F5C4" w14:textId="77777777" w:rsidR="006D3AF0" w:rsidRDefault="006D3AF0" w:rsidP="00D40B80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계좌등록결과에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포함</w:t>
                    </w:r>
                  </w:p>
                </w:txbxContent>
              </v:textbox>
            </v:shape>
            <v:rect id="_x0000_s2233" style="position:absolute;left:5700;top:6002;width:150;height:150" filled="f" stroked="f"/>
            <v:rect id="_x0000_s2234" style="position:absolute;left:8490;top:6002;width:150;height:150" filled="f" stroked="f"/>
            <w10:anchorlock/>
          </v:group>
        </w:pict>
      </w:r>
    </w:p>
    <w:p w14:paraId="55075ED7" w14:textId="77777777" w:rsidR="00A80942" w:rsidRDefault="00A80942" w:rsidP="00C05D2B">
      <w:pPr>
        <w:pStyle w:val="a"/>
      </w:pPr>
      <w:r>
        <w:rPr>
          <w:rFonts w:hint="eastAsia"/>
        </w:rPr>
        <w:t>설명</w:t>
      </w:r>
    </w:p>
    <w:p w14:paraId="16CE4E0D" w14:textId="77777777" w:rsidR="00D63594" w:rsidRDefault="00D63594" w:rsidP="00C05D2B">
      <w:pPr>
        <w:pStyle w:val="10"/>
      </w:pPr>
      <w:r>
        <w:rPr>
          <w:rFonts w:hint="eastAsia"/>
        </w:rPr>
        <w:t>K</w:t>
      </w:r>
      <w:r>
        <w:t>SNET</w:t>
      </w:r>
      <w:r>
        <w:rPr>
          <w:rFonts w:hint="eastAsia"/>
        </w:rPr>
        <w:t>은 출통시스템(금결원</w:t>
      </w:r>
      <w:r>
        <w:t>)</w:t>
      </w:r>
      <w:r>
        <w:rPr>
          <w:rFonts w:hint="eastAsia"/>
        </w:rPr>
        <w:t>으로부터 고객계좌해지요청을 받아 해당고객계좌에 대해 해지처리합니다.</w:t>
      </w:r>
    </w:p>
    <w:p w14:paraId="03950A70" w14:textId="77777777" w:rsidR="001F3475" w:rsidRDefault="00D63594" w:rsidP="00D63594">
      <w:pPr>
        <w:pStyle w:val="10"/>
      </w:pPr>
      <w:r>
        <w:t>*</w:t>
      </w:r>
      <w:r>
        <w:rPr>
          <w:rFonts w:hint="eastAsia"/>
        </w:rPr>
        <w:t>재판매이용기관은 직접해지요청을 하진않았지만 출통으로부터 발생한 해지내역을 계좌등록결과파일(A0R)에 포함해 받게됩니다.</w:t>
      </w:r>
    </w:p>
    <w:p w14:paraId="07BE29A2" w14:textId="77777777" w:rsidR="000C08E0" w:rsidRPr="00400021" w:rsidRDefault="000C08E0" w:rsidP="00D63594">
      <w:pPr>
        <w:pStyle w:val="ab"/>
        <w:ind w:leftChars="0" w:left="0"/>
      </w:pPr>
    </w:p>
    <w:p w14:paraId="254FCF25" w14:textId="77777777" w:rsidR="00A80942" w:rsidRPr="000C08E0" w:rsidRDefault="00A80942" w:rsidP="00361CC6">
      <w:pPr>
        <w:pStyle w:val="a6"/>
      </w:pPr>
    </w:p>
    <w:p w14:paraId="01CA8720" w14:textId="77777777" w:rsidR="00C36CB1" w:rsidRDefault="00C36CB1" w:rsidP="00361CC6">
      <w:pPr>
        <w:pStyle w:val="a6"/>
      </w:pPr>
    </w:p>
    <w:p w14:paraId="51AE9171" w14:textId="77777777" w:rsidR="00A80942" w:rsidRDefault="00A80942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310E8C72" w14:textId="77777777" w:rsidR="00C36CB1" w:rsidRDefault="008B6CDB" w:rsidP="00361CC6">
      <w:pPr>
        <w:pStyle w:val="2"/>
      </w:pPr>
      <w:bookmarkStart w:id="19" w:name="_Toc423048122"/>
      <w:r>
        <w:lastRenderedPageBreak/>
        <w:t>2</w:t>
      </w:r>
      <w:r w:rsidR="00C36CB1">
        <w:rPr>
          <w:rFonts w:hint="eastAsia"/>
        </w:rPr>
        <w:t>.</w:t>
      </w:r>
      <w:r w:rsidR="006E1D44">
        <w:rPr>
          <w:rFonts w:hint="eastAsia"/>
        </w:rPr>
        <w:t>3</w:t>
      </w:r>
      <w:r w:rsidR="00C36CB1">
        <w:rPr>
          <w:rFonts w:hint="eastAsia"/>
        </w:rPr>
        <w:t xml:space="preserve"> </w:t>
      </w:r>
      <w:r w:rsidR="00A80942">
        <w:rPr>
          <w:rFonts w:hint="eastAsia"/>
        </w:rPr>
        <w:t>출금이체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변경</w:t>
      </w:r>
      <w:bookmarkEnd w:id="19"/>
    </w:p>
    <w:p w14:paraId="162ECD94" w14:textId="77777777" w:rsidR="00A80942" w:rsidRDefault="00A80942" w:rsidP="00C05D2B">
      <w:pPr>
        <w:pStyle w:val="a"/>
      </w:pPr>
      <w:r>
        <w:rPr>
          <w:rFonts w:hint="eastAsia"/>
        </w:rPr>
        <w:t>처리 흐름</w:t>
      </w:r>
    </w:p>
    <w:p w14:paraId="1C916A47" w14:textId="77777777" w:rsidR="00F74897" w:rsidRDefault="00F74897" w:rsidP="00361CC6">
      <w:pPr>
        <w:pStyle w:val="a6"/>
      </w:pPr>
    </w:p>
    <w:p w14:paraId="11A6F286" w14:textId="77777777" w:rsidR="00F74897" w:rsidRDefault="00F74897" w:rsidP="00361CC6">
      <w:pPr>
        <w:pStyle w:val="a6"/>
      </w:pPr>
    </w:p>
    <w:p w14:paraId="4CB2B228" w14:textId="77777777" w:rsidR="00F74897" w:rsidRDefault="00F74897" w:rsidP="00361CC6">
      <w:pPr>
        <w:pStyle w:val="a6"/>
      </w:pPr>
    </w:p>
    <w:p w14:paraId="7E697A33" w14:textId="77777777" w:rsidR="00400021" w:rsidRDefault="00400021" w:rsidP="00361CC6">
      <w:pPr>
        <w:pStyle w:val="a6"/>
      </w:pPr>
    </w:p>
    <w:p w14:paraId="2F81F648" w14:textId="77777777" w:rsidR="009A732D" w:rsidRDefault="009A732D" w:rsidP="00361CC6">
      <w:pPr>
        <w:pStyle w:val="a6"/>
      </w:pPr>
    </w:p>
    <w:p w14:paraId="27D1F675" w14:textId="77777777" w:rsidR="009A732D" w:rsidRDefault="009A732D" w:rsidP="00361CC6">
      <w:pPr>
        <w:pStyle w:val="a6"/>
      </w:pPr>
    </w:p>
    <w:p w14:paraId="3CE8B93A" w14:textId="77777777" w:rsidR="00400021" w:rsidRDefault="00400021" w:rsidP="00361CC6">
      <w:pPr>
        <w:pStyle w:val="a6"/>
      </w:pPr>
    </w:p>
    <w:p w14:paraId="4716ADED" w14:textId="77777777" w:rsidR="00400021" w:rsidRDefault="00400021" w:rsidP="00361CC6">
      <w:pPr>
        <w:pStyle w:val="a6"/>
      </w:pPr>
    </w:p>
    <w:p w14:paraId="4C1B3E5B" w14:textId="77777777" w:rsidR="009A732D" w:rsidRDefault="009A732D" w:rsidP="00361CC6">
      <w:pPr>
        <w:pStyle w:val="a6"/>
      </w:pPr>
    </w:p>
    <w:p w14:paraId="4C33FA0E" w14:textId="77777777" w:rsidR="00A80942" w:rsidRDefault="00A80942" w:rsidP="00361CC6">
      <w:pPr>
        <w:pStyle w:val="a6"/>
      </w:pPr>
    </w:p>
    <w:p w14:paraId="010CD27E" w14:textId="77777777" w:rsidR="00A80942" w:rsidRDefault="00000000" w:rsidP="00361CC6">
      <w:pPr>
        <w:pStyle w:val="a6"/>
      </w:pPr>
      <w:r>
        <w:pict w14:anchorId="21EDB4F9">
          <v:group id="_x0000_s2151" editas="canvas" style="width:450.75pt;height:258.3pt;mso-position-horizontal-relative:char;mso-position-vertical-relative:line" coordorigin="1080,3861" coordsize="9015,5166">
            <o:lock v:ext="edit" aspectratio="t"/>
            <v:shape id="_x0000_s2152" type="#_x0000_t75" style="position:absolute;left:1080;top:3861;width:9015;height:5166" o:preferrelative="f">
              <v:fill o:detectmouseclick="t"/>
              <v:path o:extrusionok="t" o:connecttype="none"/>
              <o:lock v:ext="edit" text="t"/>
            </v:shape>
            <v:rect id="_x0000_s2153" style="position:absolute;left:2235;top:4004;width:2268;height:850;v-text-anchor:middle" strokeweight="1.5pt">
              <v:textbox style="mso-next-textbox:#_x0000_s2153" inset=".5mm,.5mm,.5mm,.5mm">
                <w:txbxContent>
                  <w:p w14:paraId="4AF136F9" w14:textId="77777777" w:rsidR="006D3AF0" w:rsidRPr="00A80942" w:rsidRDefault="003638A6" w:rsidP="00ED028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  <w:r>
                      <w:rPr>
                        <w:rFonts w:hint="eastAsia"/>
                        <w:b/>
                      </w:rPr>
                      <w:t xml:space="preserve"> </w:t>
                    </w:r>
                    <w:r w:rsidR="006D3AF0"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54" style="position:absolute;left:4905;top:4004;width:2268;height:850;v-text-anchor:middle" strokeweight="1.5pt">
              <v:textbox style="mso-next-textbox:#_x0000_s2154" inset=".5mm,.5mm,.5mm,.5mm">
                <w:txbxContent>
                  <w:p w14:paraId="230E7175" w14:textId="77777777" w:rsidR="006D3AF0" w:rsidRPr="00A80942" w:rsidRDefault="006D3AF0" w:rsidP="00ED028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rect id="_x0000_s2155" style="position:absolute;left:7649;top:4004;width:2046;height:850;v-text-anchor:middle" strokecolor="#a5a5a5 [2092]" strokeweight="1.5pt">
              <v:textbox style="mso-next-textbox:#_x0000_s2155" inset=".5mm,.5mm,.5mm,.5mm">
                <w:txbxContent>
                  <w:p w14:paraId="74FDA573" w14:textId="77777777" w:rsidR="006D3AF0" w:rsidRPr="00D918AE" w:rsidRDefault="006D3AF0" w:rsidP="00ED028A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통합기관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/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금융회사</w:t>
                    </w:r>
                  </w:p>
                </w:txbxContent>
              </v:textbox>
            </v:rect>
            <v:shape id="_x0000_s2156" type="#_x0000_t32" style="position:absolute;left:3390;top:4849;width:1;height:3969" o:connectortype="straight"/>
            <v:shape id="_x0000_s2157" type="#_x0000_t32" style="position:absolute;left:6045;top:4849;width:1;height:3969" o:connectortype="straight"/>
            <v:shape id="_x0000_s2158" type="#_x0000_t32" style="position:absolute;left:8550;top:4849;width:1;height:3969" o:connectortype="straight"/>
            <v:rect id="_x0000_s2159" style="position:absolute;left:3390;top:5507;width:150;height:150" filled="f" stroked="f"/>
            <v:rect id="_x0000_s2160" style="position:absolute;left:5895;top:5507;width:150;height:150" filled="f" stroked="f"/>
            <v:rect id="_x0000_s2161" style="position:absolute;left:6045;top:6714;width:150;height:150" filled="f" stroked="f"/>
            <v:rect id="_x0000_s2162" style="position:absolute;left:8400;top:6714;width:150;height:150" filled="f" stroked="f"/>
            <v:rect id="_x0000_s2166" style="position:absolute;left:3390;top:7314;width:150;height:150" filled="f" stroked="f"/>
            <v:rect id="_x0000_s2167" style="position:absolute;left:5895;top:7314;width:150;height:150" filled="f" stroked="f"/>
            <v:shape id="_x0000_s2170" type="#_x0000_t32" style="position:absolute;left:3540;top:7389;width:2355;height:1;flip:x" o:connectortype="straight">
              <v:stroke endarrow="block"/>
            </v:shape>
            <v:shape id="_x0000_s2174" type="#_x0000_t202" style="position:absolute;left:3390;top:6872;width:2640;height:353;v-text-anchor:middle" filled="f" stroked="f">
              <v:textbox style="mso-next-textbox:#_x0000_s2174" inset=".5mm,.5mm,.5mm,.5mm">
                <w:txbxContent>
                  <w:p w14:paraId="2AA26E09" w14:textId="77777777" w:rsidR="006D3AF0" w:rsidRDefault="006D3AF0" w:rsidP="00384346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계좌등록결과에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포함</w:t>
                    </w:r>
                  </w:p>
                </w:txbxContent>
              </v:textbox>
            </v:shape>
            <v:rect id="_x0000_s2175" style="position:absolute;left:3390;top:6324;width:150;height:150" filled="f" stroked="f"/>
            <v:rect id="_x0000_s2176" style="position:absolute;left:5895;top:6324;width:150;height:150" filled="f" stroked="f"/>
            <v:shape id="_x0000_s2884" type="#_x0000_t32" style="position:absolute;left:6195;top:5589;width:2205;height:1;flip:x" o:connectortype="straight" strokecolor="#7f7f7f [1612]">
              <v:stroke dashstyle="dash" endarrow="block"/>
            </v:shape>
            <v:shape id="_x0000_s2885" type="#_x0000_t32" style="position:absolute;left:6180;top:7389;width:2205;height:1;flip:x" o:connectortype="straight" strokecolor="#7f7f7f [1612]">
              <v:stroke dashstyle="dash" endarrow="block"/>
            </v:shape>
            <v:shape id="_x0000_s2886" type="#_x0000_t32" style="position:absolute;left:6180;top:6399;width:2205;height:1;flip:x" o:connectortype="straight" strokecolor="#7f7f7f [1612]">
              <v:stroke dashstyle="dash" startarrow="block"/>
            </v:shape>
            <w10:anchorlock/>
          </v:group>
        </w:pict>
      </w:r>
    </w:p>
    <w:p w14:paraId="63F3D25C" w14:textId="77777777" w:rsidR="00A80942" w:rsidRDefault="00A80942" w:rsidP="00C05D2B">
      <w:pPr>
        <w:pStyle w:val="a"/>
      </w:pPr>
      <w:r>
        <w:rPr>
          <w:rFonts w:hint="eastAsia"/>
        </w:rPr>
        <w:t>설명</w:t>
      </w:r>
    </w:p>
    <w:p w14:paraId="1BDA022B" w14:textId="77777777" w:rsidR="00D97E44" w:rsidRDefault="00D97E44" w:rsidP="00D97E44">
      <w:pPr>
        <w:pStyle w:val="a"/>
        <w:numPr>
          <w:ilvl w:val="0"/>
          <w:numId w:val="0"/>
        </w:numPr>
        <w:ind w:left="600"/>
      </w:pPr>
      <w:r>
        <w:rPr>
          <w:rFonts w:hint="eastAsia"/>
        </w:rPr>
        <w:t>K</w:t>
      </w:r>
      <w:r>
        <w:t>SNET</w:t>
      </w:r>
      <w:r>
        <w:rPr>
          <w:rFonts w:hint="eastAsia"/>
        </w:rPr>
        <w:t>은 출통시스템(금결원</w:t>
      </w:r>
      <w:r>
        <w:t>)</w:t>
      </w:r>
      <w:r>
        <w:rPr>
          <w:rFonts w:hint="eastAsia"/>
        </w:rPr>
        <w:t>으로부터 고객계좌변경요청을 받아 가능한경우 해당고객계좌에 대해 변경처리합니다.</w:t>
      </w:r>
    </w:p>
    <w:p w14:paraId="1591FC66" w14:textId="77777777" w:rsidR="003B7A69" w:rsidRDefault="003B7A69" w:rsidP="00361CC6">
      <w:pPr>
        <w:pStyle w:val="ab"/>
      </w:pPr>
    </w:p>
    <w:p w14:paraId="1C8C8131" w14:textId="77777777" w:rsidR="00D97E44" w:rsidRDefault="00D97E44" w:rsidP="00361CC6">
      <w:pPr>
        <w:pStyle w:val="ab"/>
      </w:pPr>
      <w:r>
        <w:rPr>
          <w:rFonts w:hint="eastAsia"/>
        </w:rPr>
        <w:t>* 재판매이용기관은 출통으로부터 발생한 변경내역을 계좌등록결과파일(A0R)에 포함해 받게됩니다.</w:t>
      </w:r>
    </w:p>
    <w:p w14:paraId="5544E7C0" w14:textId="77777777" w:rsidR="00D97E44" w:rsidRDefault="00D97E44" w:rsidP="00361CC6">
      <w:pPr>
        <w:pStyle w:val="ab"/>
      </w:pPr>
    </w:p>
    <w:p w14:paraId="4F7B9E5F" w14:textId="77777777" w:rsidR="006D3AF0" w:rsidRDefault="006D3AF0" w:rsidP="00361CC6">
      <w:pPr>
        <w:pStyle w:val="ab"/>
      </w:pPr>
    </w:p>
    <w:p w14:paraId="54777262" w14:textId="77777777" w:rsidR="006D3AF0" w:rsidRDefault="006D3AF0" w:rsidP="00361CC6">
      <w:pPr>
        <w:pStyle w:val="ab"/>
      </w:pPr>
    </w:p>
    <w:p w14:paraId="056C0B92" w14:textId="77777777" w:rsidR="006D3AF0" w:rsidRDefault="006D3AF0" w:rsidP="00361CC6">
      <w:pPr>
        <w:pStyle w:val="ab"/>
      </w:pPr>
    </w:p>
    <w:p w14:paraId="1D049E15" w14:textId="77777777" w:rsidR="006D3AF0" w:rsidRDefault="006D3AF0" w:rsidP="00361CC6">
      <w:pPr>
        <w:pStyle w:val="ab"/>
      </w:pPr>
    </w:p>
    <w:p w14:paraId="55314E64" w14:textId="77777777" w:rsidR="006D3AF0" w:rsidRDefault="006D3AF0" w:rsidP="00361CC6">
      <w:pPr>
        <w:pStyle w:val="ab"/>
      </w:pPr>
    </w:p>
    <w:p w14:paraId="5F992619" w14:textId="77777777" w:rsidR="006D3AF0" w:rsidRDefault="006D3AF0" w:rsidP="00361CC6">
      <w:pPr>
        <w:pStyle w:val="ab"/>
      </w:pPr>
    </w:p>
    <w:p w14:paraId="115769C6" w14:textId="77777777" w:rsidR="006D3AF0" w:rsidRDefault="006D3AF0" w:rsidP="00361CC6">
      <w:pPr>
        <w:pStyle w:val="ab"/>
      </w:pPr>
    </w:p>
    <w:p w14:paraId="6181787D" w14:textId="77777777" w:rsidR="006D3AF0" w:rsidRDefault="006D3AF0" w:rsidP="00361CC6">
      <w:pPr>
        <w:pStyle w:val="ab"/>
      </w:pPr>
    </w:p>
    <w:p w14:paraId="3EF85004" w14:textId="77777777" w:rsidR="006D3AF0" w:rsidRDefault="006D3AF0" w:rsidP="00361CC6">
      <w:pPr>
        <w:pStyle w:val="ab"/>
      </w:pPr>
    </w:p>
    <w:p w14:paraId="572285EA" w14:textId="77777777" w:rsidR="006D3AF0" w:rsidRDefault="006D3AF0" w:rsidP="006D3AF0">
      <w:pPr>
        <w:pStyle w:val="2"/>
      </w:pPr>
      <w:r w:rsidRPr="00CF7F45">
        <w:rPr>
          <w:highlight w:val="yellow"/>
        </w:rPr>
        <w:lastRenderedPageBreak/>
        <w:t>2</w:t>
      </w:r>
      <w:r w:rsidRPr="00CF7F45">
        <w:rPr>
          <w:rFonts w:hint="eastAsia"/>
          <w:highlight w:val="yellow"/>
        </w:rPr>
        <w:t>.</w:t>
      </w:r>
      <w:r w:rsidRPr="00CF7F45">
        <w:rPr>
          <w:highlight w:val="yellow"/>
        </w:rPr>
        <w:t>4</w:t>
      </w:r>
      <w:r w:rsidRPr="00CF7F45">
        <w:rPr>
          <w:rFonts w:hint="eastAsia"/>
          <w:highlight w:val="yellow"/>
        </w:rPr>
        <w:t xml:space="preserve"> </w:t>
      </w:r>
      <w:r w:rsidRPr="00CF7F45">
        <w:rPr>
          <w:rFonts w:hint="eastAsia"/>
          <w:highlight w:val="yellow"/>
        </w:rPr>
        <w:t>사후점검</w:t>
      </w:r>
    </w:p>
    <w:p w14:paraId="62784164" w14:textId="77777777" w:rsidR="00934A06" w:rsidRPr="000917BD" w:rsidRDefault="00934A06" w:rsidP="00934A06">
      <w:pPr>
        <w:numPr>
          <w:ilvl w:val="0"/>
          <w:numId w:val="39"/>
        </w:numPr>
        <w:shd w:val="clear" w:color="auto" w:fill="FFFFFF"/>
        <w:wordWrap/>
        <w:spacing w:before="160" w:after="160" w:line="0" w:lineRule="atLeast"/>
        <w:ind w:left="200" w:hanging="40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917BD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처리 흐름</w:t>
      </w:r>
    </w:p>
    <w:p w14:paraId="3A717BEF" w14:textId="77777777" w:rsidR="00934A06" w:rsidRPr="000917BD" w:rsidRDefault="00000000" w:rsidP="00934A06">
      <w:pPr>
        <w:shd w:val="clear" w:color="auto" w:fill="FFFFFF"/>
        <w:wordWrap/>
        <w:spacing w:before="160" w:after="160" w:line="0" w:lineRule="atLeast"/>
        <w:jc w:val="center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pict w14:anchorId="571784B3">
          <v:group id="_x0000_s2889" editas="canvas" style="width:449.25pt;height:196.85pt;mso-position-horizontal-relative:char;mso-position-vertical-relative:line" coordorigin="1080,3861" coordsize="8985,3937">
            <o:lock v:ext="edit" aspectratio="t"/>
            <v:shape id="_x0000_s2890" type="#_x0000_t75" style="position:absolute;left:1080;top:3861;width:8985;height:3937" o:preferrelative="f">
              <v:fill o:detectmouseclick="t"/>
              <v:path o:extrusionok="t" o:connecttype="none"/>
              <o:lock v:ext="edit" text="t"/>
            </v:shape>
            <v:rect id="_x0000_s2891" style="position:absolute;left:2850;top:4124;width:2268;height:850;v-text-anchor:middle" strokeweight="1.5pt">
              <v:textbox style="mso-next-textbox:#_x0000_s2891" inset=".5mm,.5mm,.5mm,.5mm">
                <w:txbxContent>
                  <w:p w14:paraId="00171988" w14:textId="77777777" w:rsidR="00934A06" w:rsidRPr="00A80942" w:rsidRDefault="003638A6" w:rsidP="00934A0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  <w:r>
                      <w:rPr>
                        <w:rFonts w:hint="eastAsia"/>
                        <w:b/>
                      </w:rPr>
                      <w:t xml:space="preserve"> </w:t>
                    </w:r>
                    <w:r w:rsidR="00934A06"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892" style="position:absolute;left:5760;top:4124;width:2268;height:850;v-text-anchor:middle" strokeweight="1.5pt">
              <v:textbox style="mso-next-textbox:#_x0000_s2892" inset=".5mm,.5mm,.5mm,.5mm">
                <w:txbxContent>
                  <w:p w14:paraId="24DF7EFE" w14:textId="77777777" w:rsidR="00934A06" w:rsidRPr="00A80942" w:rsidRDefault="00934A06" w:rsidP="00934A0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shape id="_x0000_s2893" type="#_x0000_t32" style="position:absolute;left:4005;top:4969;width:1;height:2604" o:connectortype="straight"/>
            <v:shape id="_x0000_s2894" type="#_x0000_t32" style="position:absolute;left:6900;top:4969;width:1;height:2574" o:connectortype="straight"/>
            <v:rect id="_x0000_s2895" style="position:absolute;left:4005;top:5807;width:150;height:150" filled="f" stroked="f"/>
            <v:rect id="_x0000_s2896" style="position:absolute;left:6750;top:5807;width:150;height:150" filled="f" stroked="f"/>
            <v:shape id="_x0000_s2897" type="#_x0000_t32" style="position:absolute;left:4155;top:6497;width:2595;height:1" o:connectortype="straight">
              <v:stroke endarrow="block"/>
            </v:shape>
            <v:shape id="_x0000_s2898" type="#_x0000_t202" style="position:absolute;left:4095;top:5965;width:2910;height:470;v-text-anchor:middle" filled="f" stroked="f">
              <v:textbox style="mso-next-textbox:#_x0000_s2898" inset=".5mm,.5mm,.5mm,.5mm">
                <w:txbxContent>
                  <w:p w14:paraId="7FD2BD67" w14:textId="77777777" w:rsidR="00934A06" w:rsidRDefault="00934A06" w:rsidP="00934A06">
                    <w:pPr>
                      <w:ind w:left="400" w:hangingChars="200" w:hanging="400"/>
                      <w:jc w:val="left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동의자료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</w:p>
                </w:txbxContent>
              </v:textbox>
            </v:shape>
            <v:rect id="_x0000_s2899" style="position:absolute;left:4005;top:6527;width:150;height:150" filled="f" stroked="f"/>
            <v:rect id="_x0000_s2900" style="position:absolute;left:6750;top:6527;width:150;height:150" filled="f" stroked="f"/>
            <v:shape id="_x0000_s2901" type="#_x0000_t32" style="position:absolute;left:4155;top:7367;width:2595;height:1" o:connectortype="straight">
              <v:stroke startarrow="block"/>
            </v:shape>
            <v:shape id="_x0000_s2902" type="#_x0000_t202" style="position:absolute;left:3990;top:6703;width:2910;height:559;v-text-anchor:middle" filled="f" stroked="f">
              <v:textbox style="mso-next-textbox:#_x0000_s2902" inset=".5mm,.5mm,.5mm,.5mm">
                <w:txbxContent>
                  <w:p w14:paraId="23738C2E" w14:textId="77777777" w:rsidR="00934A06" w:rsidRDefault="00934A06" w:rsidP="00934A06">
                    <w:pPr>
                      <w:ind w:left="400" w:hangingChars="200" w:hanging="400"/>
                      <w:jc w:val="left"/>
                    </w:pPr>
                    <w:r>
                      <w:rPr>
                        <w:rFonts w:hint="eastAsia"/>
                      </w:rPr>
                      <w:t xml:space="preserve"> </w:t>
                    </w:r>
                    <w:r w:rsidRPr="0008179B">
                      <w:rPr>
                        <w:rFonts w:ascii="맑은 고딕" w:hAnsi="맑은 고딕" w:hint="eastAsia"/>
                        <w:sz w:val="18"/>
                        <w:szCs w:val="18"/>
                      </w:rPr>
                      <w:t>③</w:t>
                    </w:r>
                    <w:r>
                      <w:rPr>
                        <w:rFonts w:ascii="맑은 고딕" w:hAnsi="맑은 고딕"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동의자료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검증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결과</w:t>
                    </w:r>
                  </w:p>
                </w:txbxContent>
              </v:textbox>
            </v:shape>
            <v:shape id="_x0000_s2903" type="#_x0000_t32" style="position:absolute;left:4155;top:5784;width:2595;height:1" o:connectortype="straight">
              <v:stroke startarrow="block"/>
            </v:shape>
            <v:shape id="_x0000_s2904" type="#_x0000_t202" style="position:absolute;left:3997;top:5280;width:2325;height:450" filled="f" stroked="f">
              <v:textbox>
                <w:txbxContent>
                  <w:p w14:paraId="764C53C4" w14:textId="77777777" w:rsidR="00934A06" w:rsidRDefault="00934A06" w:rsidP="00934A06"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</w:t>
                    </w:r>
                    <w:r>
                      <w:t>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요</w:t>
                    </w:r>
                    <w:r>
                      <w:t>청</w:t>
                    </w:r>
                  </w:p>
                </w:txbxContent>
              </v:textbox>
            </v:shape>
            <w10:anchorlock/>
          </v:group>
        </w:pict>
      </w:r>
    </w:p>
    <w:p w14:paraId="2EAC5B2A" w14:textId="77777777" w:rsidR="00934A06" w:rsidRPr="000917BD" w:rsidRDefault="00934A06" w:rsidP="00934A06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</w:p>
    <w:p w14:paraId="25321DD8" w14:textId="77777777" w:rsidR="00934A06" w:rsidRPr="000917BD" w:rsidRDefault="00934A06" w:rsidP="00934A06">
      <w:pPr>
        <w:numPr>
          <w:ilvl w:val="0"/>
          <w:numId w:val="39"/>
        </w:numPr>
        <w:shd w:val="clear" w:color="auto" w:fill="FFFFFF"/>
        <w:wordWrap/>
        <w:spacing w:before="160" w:after="160" w:line="0" w:lineRule="atLeast"/>
        <w:ind w:left="200" w:hanging="40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917BD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설명</w:t>
      </w:r>
    </w:p>
    <w:p w14:paraId="0EAFBB2B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일부면제기관에서 자체 보관하고 있는 동의 자료를 점검하기 위해 자동이체 통합관리시스템에서 점검 대상이 되는 동의 자료의 식별 값을 『사후점검 동의자료 요청』파일로 생성하여 </w:t>
      </w:r>
      <w:r>
        <w:t>KSNET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</w:t>
      </w:r>
      <w:r>
        <w:t>해</w:t>
      </w:r>
      <w:r>
        <w:rPr>
          <w:rFonts w:hint="eastAsia"/>
        </w:rPr>
        <w:t xml:space="preserve"> </w:t>
      </w:r>
      <w:r w:rsidR="00CF7F45">
        <w:rPr>
          <w:rFonts w:hint="eastAsia"/>
        </w:rPr>
        <w:t>재판매</w:t>
      </w:r>
      <w:r>
        <w:rPr>
          <w:rFonts w:hint="eastAsia"/>
        </w:rPr>
        <w:t>이</w:t>
      </w:r>
      <w:r>
        <w:t>용기관으로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6AC0FFB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동의자료 요청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(FB0410)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11EDBBDF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재판매 이용기관은 K</w:t>
      </w:r>
      <w:r>
        <w:rPr>
          <w:rFonts w:ascii="맑은 고딕" w:hAnsi="맑은 고딕" w:cs="굴림"/>
          <w:color w:val="000000"/>
          <w:kern w:val="0"/>
          <w:szCs w:val="20"/>
          <w:shd w:val="clear" w:color="auto" w:fill="FFFFFF"/>
        </w:rPr>
        <w:t>SNET</w:t>
      </w:r>
      <w:r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을 통해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 『사후점검 동의자료 정보』 파일을 통합기관으로 전송</w:t>
      </w:r>
    </w:p>
    <w:p w14:paraId="684D0984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동의자료 정보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(FB0420)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6E72ECEF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rPr>
          <w:rFonts w:ascii="맑은 고딕" w:hAnsi="맑은 고딕" w:cs="굴림"/>
          <w:color w:val="000000"/>
          <w:kern w:val="0"/>
          <w:sz w:val="18"/>
          <w:szCs w:val="18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통합기관은 『사후점검 동의자료 정보』 파일을 검증 완료 즉시 『사후점검 동의자료 정보 검증 결과』 파일을 생성 후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>
        <w:t>KSNET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</w:t>
      </w:r>
      <w:r>
        <w:t>해</w:t>
      </w:r>
      <w:r>
        <w:rPr>
          <w:rFonts w:hint="eastAsia"/>
        </w:rPr>
        <w:t xml:space="preserve"> </w:t>
      </w:r>
      <w:r w:rsidR="00CF7F45">
        <w:rPr>
          <w:rFonts w:hint="eastAsia"/>
        </w:rPr>
        <w:t>재판매</w:t>
      </w:r>
      <w:r>
        <w:rPr>
          <w:rFonts w:hint="eastAsia"/>
        </w:rPr>
        <w:t>이</w:t>
      </w:r>
      <w:r>
        <w:t>용기관으로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9F880D0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사후점검 동의자료 정보 검증 결과 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(FB0421)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5D728C4B" w14:textId="77777777" w:rsidR="006D3AF0" w:rsidRPr="00934A06" w:rsidRDefault="006D3AF0" w:rsidP="00361CC6">
      <w:pPr>
        <w:pStyle w:val="ab"/>
      </w:pPr>
    </w:p>
    <w:p w14:paraId="0E7D0632" w14:textId="77777777" w:rsidR="003B7A69" w:rsidRDefault="003B7A69">
      <w:pPr>
        <w:widowControl/>
        <w:wordWrap/>
        <w:autoSpaceDE/>
        <w:autoSpaceDN/>
        <w:spacing w:line="240" w:lineRule="auto"/>
        <w:jc w:val="left"/>
        <w:rPr>
          <w:rFonts w:asciiTheme="minorEastAsia" w:eastAsiaTheme="minorEastAsia" w:hAnsiTheme="minorEastAsia" w:cs="Verdana"/>
          <w:kern w:val="0"/>
          <w:szCs w:val="24"/>
          <w:shd w:val="clear" w:color="auto" w:fill="FFFFFF"/>
        </w:rPr>
      </w:pPr>
      <w:r>
        <w:br w:type="page"/>
      </w:r>
    </w:p>
    <w:p w14:paraId="6D6363AF" w14:textId="77777777" w:rsidR="00C36CB1" w:rsidRDefault="00C36CB1" w:rsidP="00D87DA7">
      <w:pPr>
        <w:pStyle w:val="1"/>
      </w:pPr>
      <w:bookmarkStart w:id="20" w:name="_Toc421731025"/>
      <w:bookmarkStart w:id="21" w:name="_Toc423048124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483FF3">
        <w:t>3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일괄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bookmarkEnd w:id="20"/>
      <w:bookmarkEnd w:id="21"/>
    </w:p>
    <w:p w14:paraId="18F42145" w14:textId="77777777" w:rsidR="00083664" w:rsidRDefault="00483FF3" w:rsidP="00083664">
      <w:pPr>
        <w:pStyle w:val="2"/>
      </w:pPr>
      <w:bookmarkStart w:id="22" w:name="_Toc423048130"/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bookmarkEnd w:id="22"/>
    </w:p>
    <w:p w14:paraId="68AD0EBC" w14:textId="77777777" w:rsidR="00767A25" w:rsidRPr="00A172AA" w:rsidRDefault="00767A25" w:rsidP="00767A25">
      <w:pPr>
        <w:rPr>
          <w:highlight w:val="yellow"/>
        </w:rPr>
      </w:pPr>
      <w:r w:rsidRPr="00A172AA">
        <w:rPr>
          <w:rFonts w:hint="eastAsia"/>
          <w:highlight w:val="yellow"/>
        </w:rPr>
        <w:t>이용기관은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별도의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기준에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따라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제출기관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  <w:r w:rsidRPr="00A172AA">
        <w:rPr>
          <w:rFonts w:hint="eastAsia"/>
          <w:highlight w:val="yellow"/>
        </w:rPr>
        <w:t>일부면제기관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  <w:r w:rsidRPr="00A172AA">
        <w:rPr>
          <w:rFonts w:hint="eastAsia"/>
          <w:highlight w:val="yellow"/>
        </w:rPr>
        <w:t>면제기관으로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구분됩니다</w:t>
      </w:r>
      <w:r w:rsidRPr="00A172AA">
        <w:rPr>
          <w:rFonts w:hint="eastAsia"/>
          <w:highlight w:val="yellow"/>
        </w:rPr>
        <w:t>.</w:t>
      </w:r>
    </w:p>
    <w:p w14:paraId="521B24C0" w14:textId="77777777" w:rsidR="00767A25" w:rsidRPr="00A172AA" w:rsidRDefault="00767A25" w:rsidP="00767A25">
      <w:pPr>
        <w:rPr>
          <w:highlight w:val="yellow"/>
        </w:rPr>
      </w:pPr>
    </w:p>
    <w:p w14:paraId="765DCD83" w14:textId="77777777" w:rsidR="00767A25" w:rsidRPr="00A172AA" w:rsidRDefault="00767A25" w:rsidP="00767A25">
      <w:pPr>
        <w:rPr>
          <w:highlight w:val="yellow"/>
        </w:rPr>
      </w:pPr>
      <w:r w:rsidRPr="001D1B37">
        <w:rPr>
          <w:rFonts w:hint="eastAsia"/>
          <w:b/>
          <w:highlight w:val="yellow"/>
        </w:rPr>
        <w:t>제출기관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기존의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정보들이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모두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포함되어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있어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은행으로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파일을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생성하여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은행으로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하겠습니다</w:t>
      </w:r>
      <w:r w:rsidRPr="00A172AA">
        <w:rPr>
          <w:rFonts w:hint="eastAsia"/>
          <w:highlight w:val="yellow"/>
        </w:rPr>
        <w:t>.</w:t>
      </w:r>
    </w:p>
    <w:p w14:paraId="07A20CC9" w14:textId="77777777" w:rsidR="00767A25" w:rsidRPr="00A172AA" w:rsidRDefault="00767A25" w:rsidP="00767A25">
      <w:pPr>
        <w:rPr>
          <w:highlight w:val="yellow"/>
        </w:rPr>
      </w:pPr>
      <w:r w:rsidRPr="00A172AA">
        <w:rPr>
          <w:highlight w:val="yellow"/>
        </w:rPr>
        <w:t>(</w:t>
      </w:r>
      <w:r w:rsidRPr="00A172AA">
        <w:rPr>
          <w:rFonts w:hint="eastAsia"/>
          <w:highlight w:val="yellow"/>
        </w:rPr>
        <w:t>송신방법은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제공한는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송신모듈을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인터넷존을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</w:t>
      </w:r>
      <w:r w:rsidRPr="00A172AA">
        <w:rPr>
          <w:highlight w:val="yellow"/>
        </w:rPr>
        <w:t>)</w:t>
      </w:r>
    </w:p>
    <w:p w14:paraId="6ED12799" w14:textId="77777777" w:rsidR="00767A25" w:rsidRPr="00A172AA" w:rsidRDefault="00767A25" w:rsidP="00767A25">
      <w:pPr>
        <w:rPr>
          <w:highlight w:val="yellow"/>
        </w:rPr>
      </w:pPr>
    </w:p>
    <w:p w14:paraId="68E91BB4" w14:textId="77777777" w:rsidR="00767A25" w:rsidRPr="00A172AA" w:rsidRDefault="00767A25" w:rsidP="00767A25">
      <w:pPr>
        <w:rPr>
          <w:highlight w:val="yellow"/>
        </w:rPr>
      </w:pPr>
      <w:r w:rsidRPr="001D1B37">
        <w:rPr>
          <w:rFonts w:hint="eastAsia"/>
          <w:b/>
          <w:highlight w:val="yellow"/>
        </w:rPr>
        <w:t>일부면제기관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 xml:space="preserve">) </w:t>
      </w:r>
      <w:r w:rsidRPr="00A172AA">
        <w:rPr>
          <w:rFonts w:hint="eastAsia"/>
          <w:highlight w:val="yellow"/>
        </w:rPr>
        <w:t>중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동의자료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Binary)</w:t>
      </w:r>
      <w:r w:rsidRPr="00A172AA">
        <w:rPr>
          <w:rFonts w:hint="eastAsia"/>
          <w:highlight w:val="yellow"/>
        </w:rPr>
        <w:t>부분을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제외한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식별정보부분을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통합기관으로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되는데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</w:p>
    <w:p w14:paraId="51D8C3CC" w14:textId="77777777" w:rsidR="00767A25" w:rsidRDefault="00767A25" w:rsidP="00767A25">
      <w:pPr>
        <w:rPr>
          <w:highlight w:val="yellow"/>
        </w:rPr>
      </w:pPr>
      <w:r w:rsidRPr="00A172AA">
        <w:rPr>
          <w:rFonts w:hint="eastAsia"/>
          <w:highlight w:val="yellow"/>
        </w:rPr>
        <w:t>기존의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파일에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정보들이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대부분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포함되어있어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 xml:space="preserve">, </w:t>
      </w:r>
      <w:r w:rsidRPr="00A172AA">
        <w:rPr>
          <w:rFonts w:hint="eastAsia"/>
          <w:highlight w:val="yellow"/>
        </w:rPr>
        <w:t>일부필드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분할사용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통합기관</w:t>
      </w:r>
      <w:r w:rsidRPr="00A172AA">
        <w:rPr>
          <w:rFonts w:hint="eastAsia"/>
          <w:highlight w:val="yellow"/>
        </w:rPr>
        <w:t>(</w:t>
      </w:r>
      <w:r w:rsidRPr="00A172AA">
        <w:rPr>
          <w:rFonts w:hint="eastAsia"/>
          <w:highlight w:val="yellow"/>
        </w:rPr>
        <w:t>금결원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파일을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생성하여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하겠습니다</w:t>
      </w:r>
      <w:r w:rsidRPr="00A172AA">
        <w:rPr>
          <w:rFonts w:hint="eastAsia"/>
          <w:highlight w:val="yellow"/>
        </w:rPr>
        <w:t>.</w:t>
      </w:r>
    </w:p>
    <w:p w14:paraId="03DC492C" w14:textId="77777777" w:rsidR="00767A25" w:rsidRPr="00A172AA" w:rsidRDefault="00767A25" w:rsidP="00767A25">
      <w:pPr>
        <w:rPr>
          <w:highlight w:val="yellow"/>
        </w:rPr>
      </w:pPr>
      <w:r>
        <w:rPr>
          <w:highlight w:val="yellow"/>
        </w:rPr>
        <w:t>(</w:t>
      </w:r>
      <w:r>
        <w:rPr>
          <w:rFonts w:hint="eastAsia"/>
          <w:highlight w:val="yellow"/>
        </w:rPr>
        <w:t>송신방법은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기존의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전용선등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동일하게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사용</w:t>
      </w:r>
      <w:r>
        <w:rPr>
          <w:highlight w:val="yellow"/>
        </w:rPr>
        <w:t>)</w:t>
      </w:r>
    </w:p>
    <w:p w14:paraId="34EFCB37" w14:textId="77777777" w:rsidR="00767A25" w:rsidRPr="00A172AA" w:rsidRDefault="00767A25" w:rsidP="00767A25">
      <w:pPr>
        <w:rPr>
          <w:highlight w:val="yellow"/>
        </w:rPr>
      </w:pPr>
    </w:p>
    <w:p w14:paraId="6E53D997" w14:textId="77777777" w:rsidR="00767A25" w:rsidRDefault="00767A25" w:rsidP="00767A25">
      <w:r w:rsidRPr="001D1B37">
        <w:rPr>
          <w:rFonts w:hint="eastAsia"/>
          <w:b/>
          <w:highlight w:val="yellow"/>
        </w:rPr>
        <w:t>면제기관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는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불필요합니다</w:t>
      </w:r>
      <w:r w:rsidRPr="00A172AA">
        <w:rPr>
          <w:rFonts w:hint="eastAsia"/>
          <w:highlight w:val="yellow"/>
        </w:rPr>
        <w:t>.</w:t>
      </w:r>
    </w:p>
    <w:p w14:paraId="21CF632E" w14:textId="77777777" w:rsidR="00767A25" w:rsidRPr="00767A25" w:rsidRDefault="00767A25" w:rsidP="00767A25"/>
    <w:p w14:paraId="2C1C8FCA" w14:textId="77777777" w:rsidR="00B23613" w:rsidRPr="00A93C05" w:rsidRDefault="00483FF3" w:rsidP="00A93C05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bookmarkStart w:id="23" w:name="_Toc423048131"/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>.1</w:t>
      </w:r>
      <w:r w:rsidR="000550F9">
        <w:t>.1</w:t>
      </w:r>
      <w:r w:rsidR="00083664">
        <w:rPr>
          <w:rFonts w:hint="eastAsia"/>
        </w:rPr>
        <w:t xml:space="preserve"> </w:t>
      </w:r>
      <w:r w:rsidR="000550F9">
        <w:rPr>
          <w:rFonts w:hint="eastAsia"/>
        </w:rPr>
        <w:t>제출기관의</w:t>
      </w:r>
      <w:r w:rsidR="000550F9">
        <w:rPr>
          <w:rFonts w:hint="eastAsia"/>
        </w:rPr>
        <w:t xml:space="preserve"> </w:t>
      </w:r>
      <w:r w:rsidR="000550F9">
        <w:rPr>
          <w:rFonts w:hint="eastAsia"/>
        </w:rPr>
        <w:t>경우</w:t>
      </w:r>
      <w:r w:rsidR="000550F9">
        <w:rPr>
          <w:rFonts w:hint="eastAsia"/>
        </w:rPr>
        <w:t xml:space="preserve"> </w:t>
      </w:r>
      <w:r w:rsidR="000550F9">
        <w:t xml:space="preserve">: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r w:rsidR="00083664">
        <w:rPr>
          <w:rFonts w:hint="eastAsia"/>
        </w:rPr>
        <w:t xml:space="preserve"> </w:t>
      </w:r>
      <w:r w:rsidR="00815692">
        <w:rPr>
          <w:rFonts w:hint="eastAsia"/>
        </w:rPr>
        <w:t>정보</w:t>
      </w:r>
      <w:r w:rsidR="00083664">
        <w:rPr>
          <w:rFonts w:hint="eastAsia"/>
        </w:rPr>
        <w:t xml:space="preserve"> (FB0110)</w:t>
      </w:r>
      <w:bookmarkEnd w:id="23"/>
      <w:r w:rsidR="00083664" w:rsidRPr="00A97CD4">
        <w:rPr>
          <w:rFonts w:asciiTheme="minorEastAsia" w:eastAsiaTheme="minorEastAsia" w:hAnsiTheme="minorEastAsia" w:cs="Verdana" w:hint="eastAsia"/>
          <w:szCs w:val="24"/>
          <w:shd w:val="clear" w:color="auto" w:fill="FFFFFF"/>
        </w:rPr>
        <w:t xml:space="preserve"> </w:t>
      </w:r>
    </w:p>
    <w:p w14:paraId="5EC4F513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(1) HEADER RECORD</w:t>
      </w:r>
    </w:p>
    <w:tbl>
      <w:tblPr>
        <w:tblW w:w="9088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05"/>
        <w:gridCol w:w="3463"/>
        <w:gridCol w:w="1303"/>
      </w:tblGrid>
      <w:tr w:rsidR="00083664" w:rsidRPr="00DF73D6" w14:paraId="1F6B5FDE" w14:textId="77777777" w:rsidTr="00083664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4FAB8B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18C0928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54483FD6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2C5DBB1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6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</w:tcPr>
          <w:p w14:paraId="2B8A052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</w:tcPr>
          <w:p w14:paraId="68F523CD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500CE18F" w14:textId="77777777" w:rsidTr="00083664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5498CC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1ABADC7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2367758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E8D52D3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6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AF12B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Header 부 식별번호</w:t>
            </w:r>
          </w:p>
        </w:tc>
        <w:tc>
          <w:tcPr>
            <w:tcW w:w="130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D6CBFF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H</w:t>
            </w:r>
            <w:r w:rsidRPr="00E12C89">
              <w:t>’</w:t>
            </w:r>
          </w:p>
        </w:tc>
      </w:tr>
      <w:tr w:rsidR="00083664" w:rsidRPr="00E12C89" w14:paraId="5E63C50A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93616C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B146C04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980B73B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A025437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65662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B0D758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FB0110</w:t>
            </w:r>
          </w:p>
        </w:tc>
      </w:tr>
      <w:tr w:rsidR="00083664" w:rsidRPr="00E12C89" w14:paraId="674F7F95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48B0586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45FA6F1" w14:textId="77777777" w:rsidR="00083664" w:rsidRPr="00E12C89" w:rsidRDefault="005E3011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펌VAN사</w:t>
            </w:r>
            <w:r w:rsidR="00083664" w:rsidRPr="00E12C89">
              <w:rPr>
                <w:rFonts w:hint="eastAsia"/>
              </w:rPr>
              <w:t xml:space="preserve">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4944D67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786A7129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41EC4" w14:textId="77777777" w:rsidR="00083664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9D1C32" w14:textId="77777777" w:rsidR="00083664" w:rsidRPr="00E12C89" w:rsidRDefault="00C37B9F" w:rsidP="00045F65">
            <w:pPr>
              <w:pStyle w:val="a8"/>
            </w:pPr>
            <w:r>
              <w:rPr>
                <w:rFonts w:hint="eastAsia"/>
              </w:rPr>
              <w:t>VKN</w:t>
            </w:r>
          </w:p>
        </w:tc>
      </w:tr>
      <w:tr w:rsidR="00083664" w:rsidRPr="00E12C89" w14:paraId="475724C3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FDE53AA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F3C871C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이용기관코드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0181BCF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7EF977D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34E3C" w14:textId="77777777" w:rsidR="00CA7D85" w:rsidRPr="00A93C05" w:rsidRDefault="00A93C05" w:rsidP="00045F65">
            <w:pPr>
              <w:pStyle w:val="a8"/>
            </w:pPr>
            <w:r w:rsidRPr="00A93C05">
              <w:rPr>
                <w:rFonts w:hint="eastAsia"/>
              </w:rPr>
              <w:t xml:space="preserve">KSNET에서 발급받은 </w:t>
            </w:r>
            <w:r w:rsidRPr="00A93C05">
              <w:t>8</w:t>
            </w:r>
            <w:r w:rsidRPr="00A93C05">
              <w:rPr>
                <w:rFonts w:hint="eastAsia"/>
              </w:rPr>
              <w:t>자리 업체ID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72D13A2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EA2ABAA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52A30CB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E9EC16C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처리기준일자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B6F38CE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54E31851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28C155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출금이체 등록 일자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18D8E8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66C6CF6B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1A05694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F26199F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 VAN 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3B1C8E6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5674D4C1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2C89A" w14:textId="77777777" w:rsidR="00083664" w:rsidRPr="00E12C89" w:rsidRDefault="0066313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AA6A9A3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4991DF27" w14:textId="77777777" w:rsidTr="00083664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41029CA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B201622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8FDD1A0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C5F8E3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08CF5" w14:textId="77777777" w:rsidR="00375F4C" w:rsidRPr="00E12C89" w:rsidRDefault="001C58D2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98C61D4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53953B3A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C2AAC89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C2A0E0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Data부 Record </w:t>
            </w:r>
            <w:r w:rsidRPr="00E12C89">
              <w:t>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46867E0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7465CD98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D3C87" w14:textId="77777777" w:rsidR="00375F4C" w:rsidRPr="00E12C89" w:rsidRDefault="001C58D2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557C7B5" w14:textId="77777777" w:rsidR="00083664" w:rsidRPr="00E12C89" w:rsidRDefault="00083664" w:rsidP="00045F65">
            <w:pPr>
              <w:pStyle w:val="a8"/>
            </w:pPr>
          </w:p>
        </w:tc>
      </w:tr>
      <w:tr w:rsidR="00A2518C" w:rsidRPr="00E12C89" w14:paraId="52191E1E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1F0E0886" w14:textId="77777777" w:rsidR="00A2518C" w:rsidRPr="007666AC" w:rsidRDefault="00A2518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7869B818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회차번호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0AC87280" w14:textId="77777777" w:rsidR="00A2518C" w:rsidRPr="007666AC" w:rsidRDefault="00A2518C" w:rsidP="00045F65">
            <w:pPr>
              <w:pStyle w:val="aa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</w:tcPr>
          <w:p w14:paraId="46DD3CB1" w14:textId="77777777" w:rsidR="00A2518C" w:rsidRPr="007666AC" w:rsidRDefault="00A2518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6E21E0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업체사용영역</w:t>
            </w:r>
            <w:r w:rsidR="00D72A43">
              <w:rPr>
                <w:highlight w:val="yellow"/>
              </w:rPr>
              <w:t xml:space="preserve">, </w:t>
            </w:r>
            <w:r w:rsidR="00D72A43">
              <w:rPr>
                <w:rFonts w:hint="eastAsia"/>
                <w:highlight w:val="yellow"/>
              </w:rPr>
              <w:t xml:space="preserve">계좌등록결과에 </w:t>
            </w:r>
            <w:r w:rsidR="00D72A43">
              <w:rPr>
                <w:highlight w:val="yellow"/>
              </w:rPr>
              <w:t>return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C166479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</w:p>
        </w:tc>
      </w:tr>
      <w:tr w:rsidR="00083664" w:rsidRPr="00E12C89" w14:paraId="13C41150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8A54C87" w14:textId="77777777" w:rsidR="00083664" w:rsidRPr="00EE5E16" w:rsidRDefault="00A2518C" w:rsidP="00045F65">
            <w:pPr>
              <w:pStyle w:val="afff6"/>
            </w:pPr>
            <w:r>
              <w:t>10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8759289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1837428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2B0BC29A" w14:textId="77777777" w:rsidR="00083664" w:rsidRPr="00E12C89" w:rsidRDefault="000665E7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9</w:t>
            </w:r>
            <w:r w:rsidR="00A2518C"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355DE4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35FF845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083664" w:rsidRPr="00E12C89" w14:paraId="6CE7E748" w14:textId="77777777" w:rsidTr="00083664">
        <w:trPr>
          <w:trHeight w:val="315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63D8DDE9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</w:tcPr>
          <w:p w14:paraId="11C62829" w14:textId="77777777" w:rsidR="00083664" w:rsidRPr="00E12C89" w:rsidRDefault="000665E7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3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F71A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B8F04F" w14:textId="77777777" w:rsidR="00083664" w:rsidRPr="00E12C89" w:rsidRDefault="00083664" w:rsidP="00045F65">
            <w:pPr>
              <w:pStyle w:val="a8"/>
            </w:pPr>
          </w:p>
        </w:tc>
      </w:tr>
    </w:tbl>
    <w:p w14:paraId="17A0942B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(2) DATA RECORD</w:t>
      </w:r>
    </w:p>
    <w:tbl>
      <w:tblPr>
        <w:tblW w:w="9071" w:type="dxa"/>
        <w:tblInd w:w="28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6"/>
        <w:gridCol w:w="2126"/>
        <w:gridCol w:w="850"/>
        <w:gridCol w:w="924"/>
        <w:gridCol w:w="3443"/>
        <w:gridCol w:w="1302"/>
      </w:tblGrid>
      <w:tr w:rsidR="00083664" w:rsidRPr="00DF73D6" w14:paraId="67F63504" w14:textId="77777777" w:rsidTr="000D0433">
        <w:trPr>
          <w:trHeight w:val="60"/>
        </w:trPr>
        <w:tc>
          <w:tcPr>
            <w:tcW w:w="426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0F564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B2A08B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5DC92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24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BB258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4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E5A3A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2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left w:w="28" w:type="dxa"/>
              <w:right w:w="28" w:type="dxa"/>
            </w:tcMar>
            <w:vAlign w:val="center"/>
          </w:tcPr>
          <w:p w14:paraId="19C2F9CF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275B596F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B5CCAD8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EABF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8FBED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A6585F8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D150E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Data 부 식별번호</w:t>
            </w:r>
          </w:p>
        </w:tc>
        <w:tc>
          <w:tcPr>
            <w:tcW w:w="130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18ED7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D</w:t>
            </w:r>
            <w:r w:rsidRPr="00E12C89">
              <w:t>’</w:t>
            </w:r>
          </w:p>
        </w:tc>
      </w:tr>
      <w:tr w:rsidR="00083664" w:rsidRPr="00E12C89" w14:paraId="5C8B6B12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682B15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960E5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처리순번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6FD65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E13DB1E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C9D60F" w14:textId="77777777" w:rsidR="004D3AF8" w:rsidRPr="00841090" w:rsidRDefault="004D3AF8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25ADDA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42C0B21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B977A7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lastRenderedPageBreak/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0FFE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전문추적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69D22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FE6F51F" w14:textId="77777777" w:rsidR="00083664" w:rsidRPr="00E12C89" w:rsidRDefault="00573611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682F3" w14:textId="77777777" w:rsidR="00EA1977" w:rsidRPr="00E12C89" w:rsidRDefault="00841090" w:rsidP="00F736E1">
            <w:pPr>
              <w:rPr>
                <w:b/>
              </w:rPr>
            </w:pPr>
            <w:r>
              <w:rPr>
                <w:rFonts w:hint="eastAsia"/>
                <w:sz w:val="18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EA7234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4875314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8B3F3D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D521A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신청</w:t>
            </w:r>
            <w:r w:rsidR="00002BEF" w:rsidRPr="00E12C89">
              <w:rPr>
                <w:rFonts w:hint="eastAsia"/>
              </w:rPr>
              <w:t xml:space="preserve"> </w:t>
            </w:r>
            <w:r w:rsidR="00083664" w:rsidRPr="00E12C89">
              <w:rPr>
                <w:rFonts w:hint="eastAsia"/>
              </w:rPr>
              <w:t>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35343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D7E047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7D0106" w14:textId="77777777" w:rsidR="00083664" w:rsidRPr="00E12C89" w:rsidRDefault="00002BEF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고객이 신청한 </w:t>
            </w:r>
            <w:r w:rsidR="00083664" w:rsidRPr="00E12C89">
              <w:rPr>
                <w:rFonts w:hint="eastAsia"/>
              </w:rPr>
              <w:t>일자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9D0FD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3D61A055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2EF3A3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850C1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예금주 실명번호 종류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EC59D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2D01F8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5814A" w14:textId="77777777" w:rsidR="00083664" w:rsidRPr="00E12C89" w:rsidRDefault="000550F9" w:rsidP="00045F65">
            <w:pPr>
              <w:pStyle w:val="a8"/>
              <w:rPr>
                <w:b/>
              </w:rPr>
            </w:pPr>
            <w:r w:rsidRPr="002D49CA">
              <w:rPr>
                <w:rFonts w:hint="eastAsia"/>
              </w:rPr>
              <w:t>-</w:t>
            </w:r>
            <w: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0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개인고객 또는 외국인, </w:t>
            </w:r>
            <w:r w:rsidRPr="00E12C89">
              <w:br/>
            </w:r>
            <w:r>
              <w:rPr>
                <w:rFonts w:hint="eastAsia"/>
              </w:rPr>
              <w:t xml:space="preserve">- </w:t>
            </w: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사업자</w:t>
            </w:r>
            <w:r>
              <w:rPr>
                <w:rFonts w:hint="eastAsia"/>
              </w:rPr>
              <w:t xml:space="preserve"> - </w:t>
            </w:r>
            <w:r w:rsidRPr="00E12C89">
              <w:t>‘</w:t>
            </w:r>
            <w: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여권번호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4DBD3D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410E77F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550A82E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0DB9A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예금주 실명번호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59C8E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953C5DC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DA4D55" w14:textId="77777777" w:rsidR="00571B06" w:rsidRDefault="00571B06" w:rsidP="00045F65">
            <w:pPr>
              <w:pStyle w:val="a8"/>
            </w:pPr>
            <w:r w:rsidRPr="00E12C89">
              <w:rPr>
                <w:rFonts w:hint="eastAsia"/>
              </w:rPr>
              <w:t xml:space="preserve">예금주 실명번호 종류가 </w:t>
            </w:r>
            <w:r w:rsidRPr="00E12C89">
              <w:br/>
              <w:t>- ‘</w:t>
            </w:r>
            <w:r w:rsidRPr="00E12C89">
              <w:rPr>
                <w:rFonts w:hint="eastAsia"/>
              </w:rPr>
              <w:t>0</w:t>
            </w:r>
            <w:r w:rsidRPr="00E12C89">
              <w:t>’</w:t>
            </w:r>
            <w:r w:rsidRPr="00E12C89">
              <w:rPr>
                <w:rFonts w:hint="eastAsia"/>
              </w:rPr>
              <w:t>인 경우 고객 생년월일</w:t>
            </w:r>
            <w:r>
              <w:rPr>
                <w:rFonts w:hint="eastAsia"/>
              </w:rPr>
              <w:t xml:space="preserve"> (</w:t>
            </w:r>
            <w:r w:rsidRPr="00E12C89">
              <w:rPr>
                <w:rFonts w:hint="eastAsia"/>
              </w:rPr>
              <w:t xml:space="preserve">YYMMDD), </w:t>
            </w:r>
            <w:r w:rsidRPr="00E12C89">
              <w:br/>
              <w:t>- 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>인 경우 사업자 번호</w:t>
            </w:r>
          </w:p>
          <w:p w14:paraId="7AD5897F" w14:textId="77777777" w:rsidR="00083664" w:rsidRPr="00E12C89" w:rsidRDefault="00571B06" w:rsidP="00045F65">
            <w:pPr>
              <w:pStyle w:val="a8"/>
              <w:rPr>
                <w:b/>
              </w:rPr>
            </w:pPr>
            <w:r w:rsidRPr="00E12C89">
              <w:t>- ‘</w:t>
            </w:r>
            <w: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인 경우 </w:t>
            </w:r>
            <w:r>
              <w:rPr>
                <w:rFonts w:hint="eastAsia"/>
              </w:rPr>
              <w:t>여권</w:t>
            </w:r>
            <w:r w:rsidRPr="00E12C89">
              <w:rPr>
                <w:rFonts w:hint="eastAsia"/>
              </w:rPr>
              <w:t>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08C23F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A83E324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78DA95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5220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82B35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C3E6BF8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C0C929" w14:textId="77777777" w:rsidR="00083664" w:rsidRPr="00E12C89" w:rsidRDefault="00E54EA9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F1E8FB" w14:textId="77777777" w:rsidR="00083664" w:rsidRPr="00E12C89" w:rsidRDefault="00083664" w:rsidP="00045F65">
            <w:pPr>
              <w:pStyle w:val="a8"/>
            </w:pPr>
          </w:p>
        </w:tc>
      </w:tr>
      <w:tr w:rsidR="000D1BD7" w:rsidRPr="00E12C89" w14:paraId="2968EA2B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0AD9C98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D35C2" w14:textId="77777777" w:rsidR="000D1BD7" w:rsidRPr="00E12C89" w:rsidRDefault="00F736E1" w:rsidP="00045F65">
            <w:pPr>
              <w:pStyle w:val="a8"/>
              <w:rPr>
                <w:rFonts w:cs="굴림"/>
                <w:b/>
              </w:rPr>
            </w:pPr>
            <w:r>
              <w:rPr>
                <w:rFonts w:hint="eastAsia"/>
              </w:rPr>
              <w:t>실시간 등록 여부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41257" w14:textId="77777777" w:rsidR="000D1BD7" w:rsidRPr="00E12C89" w:rsidRDefault="000D1BD7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9A08828" w14:textId="77777777" w:rsidR="000D1BD7" w:rsidRPr="00E12C89" w:rsidRDefault="000D1BD7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441F2" w14:textId="77777777" w:rsidR="00F736E1" w:rsidRPr="00F736E1" w:rsidRDefault="00E54EA9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B2AB77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‘</w:t>
            </w:r>
            <w:r w:rsidR="00F736E1">
              <w:rPr>
                <w:rFonts w:hint="eastAsia"/>
              </w:rPr>
              <w:t>N</w:t>
            </w:r>
          </w:p>
        </w:tc>
      </w:tr>
      <w:tr w:rsidR="00085CC1" w:rsidRPr="00E12C89" w14:paraId="7616F10B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8EC49B7" w14:textId="77777777" w:rsidR="00085CC1" w:rsidRPr="00E12C89" w:rsidRDefault="000D0433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4C001" w14:textId="77777777" w:rsidR="00085CC1" w:rsidRPr="00E12C89" w:rsidRDefault="00085CC1" w:rsidP="00045F65">
            <w:pPr>
              <w:pStyle w:val="a8"/>
            </w:pPr>
            <w:r>
              <w:rPr>
                <w:rFonts w:hint="eastAsia"/>
              </w:rPr>
              <w:t>하위이용기관코드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6CDFE" w14:textId="77777777" w:rsidR="00085CC1" w:rsidRPr="00E12C89" w:rsidRDefault="00A31EF0" w:rsidP="00045F65">
            <w:pPr>
              <w:pStyle w:val="aa"/>
            </w:pPr>
            <w:r>
              <w:rPr>
                <w:rFonts w:hint="eastAsia"/>
              </w:rPr>
              <w:t>A</w:t>
            </w:r>
            <w:r w:rsidR="00085CC1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AA944C4" w14:textId="77777777" w:rsidR="00085CC1" w:rsidRPr="00E12C89" w:rsidRDefault="00A31EF0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BFF595" w14:textId="77777777" w:rsidR="00085CC1" w:rsidRPr="00E12C89" w:rsidRDefault="001C08E3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3D41EE" w14:textId="77777777" w:rsidR="00085CC1" w:rsidRPr="00A31EF0" w:rsidRDefault="00A31EF0" w:rsidP="00045F65">
            <w:pPr>
              <w:pStyle w:val="a8"/>
            </w:pPr>
            <w:r w:rsidRPr="00A31EF0">
              <w:rPr>
                <w:rFonts w:hint="eastAsia"/>
              </w:rPr>
              <w:t>SPACE</w:t>
            </w:r>
          </w:p>
        </w:tc>
      </w:tr>
      <w:tr w:rsidR="000D1BD7" w:rsidRPr="00E12C89" w14:paraId="544098F2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92A2BEE" w14:textId="77777777" w:rsidR="000D1BD7" w:rsidRPr="00E12C89" w:rsidRDefault="000D0433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429E6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납부자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80743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FAB83B6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4B525" w14:textId="77777777" w:rsidR="000D1BD7" w:rsidRDefault="000D1BD7" w:rsidP="00045F65">
            <w:pPr>
              <w:pStyle w:val="a8"/>
            </w:pPr>
            <w:r w:rsidRPr="00E12C89">
              <w:rPr>
                <w:rFonts w:hint="eastAsia"/>
              </w:rPr>
              <w:t>이용기관에서 부여한 납부자 번호</w:t>
            </w:r>
          </w:p>
          <w:p w14:paraId="10E5BEE6" w14:textId="58D92890" w:rsidR="00084E48" w:rsidRDefault="00084E48" w:rsidP="00045F65">
            <w:pPr>
              <w:pStyle w:val="a8"/>
            </w:pPr>
            <w:r>
              <w:rPr>
                <w:rFonts w:hint="eastAsia"/>
              </w:rPr>
              <w:t>-최대 10자리</w:t>
            </w:r>
          </w:p>
          <w:p w14:paraId="41E8A606" w14:textId="7743D879" w:rsidR="00084E48" w:rsidRPr="00084E48" w:rsidRDefault="00084E48" w:rsidP="00045F65">
            <w:pPr>
              <w:pStyle w:val="a8"/>
            </w:pPr>
            <w:r>
              <w:rPr>
                <w:rFonts w:hint="eastAsia"/>
              </w:rPr>
              <w:t>-SC은행의 경우 8~10자리 설정 필수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3603E8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70E408C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D38688F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1E5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830F7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12B5343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2621F6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금융회사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코드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F18E10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3FEDC517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730A136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59160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계좌번호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6D3FC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FBF48A8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53344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금융회사 계좌번호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08E960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201839BF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FAEEC8F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5DE5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EEEB8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DB8D724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22792A" w14:textId="77777777" w:rsidR="000D1BD7" w:rsidRDefault="000D1BD7" w:rsidP="00045F65">
            <w:pPr>
              <w:pStyle w:val="a8"/>
            </w:pPr>
            <w:r w:rsidRPr="00E12C89">
              <w:rPr>
                <w:rFonts w:hint="eastAsia"/>
              </w:rPr>
              <w:t xml:space="preserve">서면 </w:t>
            </w:r>
            <w:r w:rsidR="00CF494E">
              <w:rPr>
                <w:rFonts w:hint="eastAsia"/>
              </w:rPr>
              <w:t>: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, 공인인증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>,</w:t>
            </w:r>
            <w:r w:rsidRPr="00E12C89">
              <w:t xml:space="preserve"> </w:t>
            </w:r>
            <w:r w:rsidRPr="00E12C89">
              <w:rPr>
                <w:rFonts w:hint="eastAsia"/>
              </w:rPr>
              <w:br/>
              <w:t xml:space="preserve">일반인증 </w:t>
            </w:r>
            <w:r w:rsidR="00CF494E">
              <w:rPr>
                <w:rFonts w:hint="eastAsia"/>
              </w:rPr>
              <w:t>: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3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, 녹취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4</w:t>
            </w:r>
            <w:r w:rsidRPr="00E12C89">
              <w:t>’</w:t>
            </w:r>
            <w:r w:rsidRPr="00E12C89">
              <w:rPr>
                <w:rFonts w:hint="eastAsia"/>
              </w:rPr>
              <w:t>,</w:t>
            </w:r>
            <w:r w:rsidRPr="00E12C89">
              <w:t xml:space="preserve"> </w:t>
            </w:r>
            <w:r w:rsidRPr="00E12C89">
              <w:rPr>
                <w:rFonts w:hint="eastAsia"/>
              </w:rPr>
              <w:t>ARS</w:t>
            </w:r>
            <w:r w:rsidRPr="00E12C89">
              <w:t xml:space="preserve">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5</w:t>
            </w:r>
            <w:r w:rsidRPr="00E12C89">
              <w:t>’</w:t>
            </w:r>
          </w:p>
          <w:p w14:paraId="208F081E" w14:textId="77777777" w:rsidR="00B14C5F" w:rsidRPr="00E12C89" w:rsidRDefault="00B14C5F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 xml:space="preserve">기타 </w:t>
            </w:r>
            <w:r>
              <w:t>: ‘6’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3721CB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’</w:t>
            </w:r>
            <w:r w:rsidRPr="00E12C89">
              <w:rPr>
                <w:rFonts w:hint="eastAsia"/>
              </w:rPr>
              <w:t>2</w:t>
            </w:r>
            <w:r w:rsidRPr="00E12C89">
              <w:t>’</w:t>
            </w:r>
            <w:r w:rsidR="002D49CA">
              <w:rPr>
                <w:rFonts w:hint="eastAsia"/>
              </w:rPr>
              <w:t xml:space="preserve"> </w:t>
            </w:r>
            <w:r w:rsidRPr="00E12C89">
              <w:rPr>
                <w:rFonts w:hint="eastAsia"/>
              </w:rPr>
              <w:t>or</w:t>
            </w:r>
            <w:r w:rsidR="002D49CA">
              <w:rPr>
                <w:rFonts w:hint="eastAsia"/>
              </w:rPr>
              <w:t xml:space="preserve"> </w:t>
            </w:r>
            <w:r w:rsidRPr="00E12C89">
              <w:t>’</w:t>
            </w:r>
            <w:r w:rsidRPr="00E12C89">
              <w:rPr>
                <w:rFonts w:hint="eastAsia"/>
              </w:rPr>
              <w:t>3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’</w:t>
            </w:r>
            <w:r w:rsidRPr="00E12C89">
              <w:rPr>
                <w:rFonts w:hint="eastAsia"/>
              </w:rPr>
              <w:t>4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‘</w:t>
            </w:r>
            <w:r w:rsidRPr="00E12C89">
              <w:rPr>
                <w:rFonts w:hint="eastAsia"/>
              </w:rPr>
              <w:t>5</w:t>
            </w:r>
            <w:r w:rsidRPr="00E12C89">
              <w:t>’</w:t>
            </w:r>
            <w:r w:rsidR="00B14C5F">
              <w:t xml:space="preserve"> or ‘6’</w:t>
            </w:r>
          </w:p>
        </w:tc>
      </w:tr>
      <w:tr w:rsidR="000D1BD7" w:rsidRPr="00E12C89" w14:paraId="62890ADB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C6C156C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EC38D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확장자명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0C09A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689BF9E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88EAE9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파일의 확장자</w:t>
            </w:r>
          </w:p>
          <w:p w14:paraId="68A8D6AA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577483">
              <w:rPr>
                <w:rFonts w:hint="eastAsia"/>
                <w:highlight w:val="yellow"/>
              </w:rPr>
              <w:t>- 서면 : jpg, jpeg, gif, tif</w:t>
            </w:r>
            <w:r w:rsidRPr="00577483">
              <w:rPr>
                <w:highlight w:val="yellow"/>
              </w:rPr>
              <w:t xml:space="preserve">, </w:t>
            </w:r>
            <w:r w:rsidRPr="00577483">
              <w:rPr>
                <w:rFonts w:hint="eastAsia"/>
                <w:highlight w:val="yellow"/>
              </w:rPr>
              <w:t>pdf</w:t>
            </w:r>
          </w:p>
          <w:p w14:paraId="304038C9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- 녹취, ARS : mp3, wav</w:t>
            </w:r>
            <w:r w:rsidRPr="00FE3B97">
              <w:t>, wma</w:t>
            </w:r>
          </w:p>
          <w:p w14:paraId="2ACF489E" w14:textId="77777777" w:rsidR="003E6E25" w:rsidRPr="00FE3B97" w:rsidRDefault="003E6E25" w:rsidP="00045F65">
            <w:pPr>
              <w:pStyle w:val="a8"/>
            </w:pPr>
            <w:r w:rsidRPr="00FE3B97">
              <w:rPr>
                <w:rFonts w:hint="eastAsia"/>
              </w:rPr>
              <w:t>- 공인전자서명 전자문서 : DER</w:t>
            </w:r>
          </w:p>
          <w:p w14:paraId="6D21A7D1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(SignedData: 출금이체원문, 전자서명값, 공인인증서 등 포함)</w:t>
            </w:r>
          </w:p>
          <w:p w14:paraId="3F2FF5A3" w14:textId="77777777" w:rsidR="000D1BD7" w:rsidRDefault="003E6E25" w:rsidP="00045F65">
            <w:pPr>
              <w:pStyle w:val="a8"/>
            </w:pPr>
            <w:r w:rsidRPr="001C26D7">
              <w:rPr>
                <w:rFonts w:hint="eastAsia"/>
                <w:highlight w:val="yellow"/>
              </w:rPr>
              <w:t>- 일반전자서명 전자문서 : jpg, jpeg, gif, tif</w:t>
            </w:r>
            <w:r w:rsidRPr="001C26D7">
              <w:rPr>
                <w:highlight w:val="yellow"/>
              </w:rPr>
              <w:t>, pdf</w:t>
            </w:r>
            <w:r w:rsidRPr="001C26D7">
              <w:rPr>
                <w:rFonts w:hint="eastAsia"/>
                <w:highlight w:val="yellow"/>
              </w:rPr>
              <w:t xml:space="preserve"> 이미지 파일</w:t>
            </w:r>
          </w:p>
          <w:p w14:paraId="2DEF39AB" w14:textId="77777777" w:rsidR="00764BCB" w:rsidRPr="00E12C89" w:rsidRDefault="00764BCB" w:rsidP="00045F65">
            <w:pPr>
              <w:pStyle w:val="a8"/>
              <w:rPr>
                <w:b/>
              </w:rPr>
            </w:pPr>
            <w:r w:rsidRPr="0044490E">
              <w:rPr>
                <w:rFonts w:hint="eastAsia"/>
              </w:rPr>
              <w:t>- 기타 :　확장자 제한 없음. 단, 누락 시 오류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D842B96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0AFD785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E726CF1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A3D48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증빙자료크기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DC3EE" w14:textId="77777777" w:rsidR="000D1BD7" w:rsidRPr="00E12C89" w:rsidRDefault="000D1BD7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A7253F5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BB751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증빙자료의 BYTE 단위 크기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848C0C" w14:textId="77777777" w:rsidR="000D1BD7" w:rsidRPr="00E12C89" w:rsidRDefault="000D1BD7" w:rsidP="00045F65">
            <w:pPr>
              <w:pStyle w:val="a8"/>
            </w:pPr>
          </w:p>
        </w:tc>
      </w:tr>
      <w:tr w:rsidR="0072560A" w:rsidRPr="00E12C89" w14:paraId="0C546EBE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38FD4145" w14:textId="77777777" w:rsidR="0072560A" w:rsidRPr="000D0433" w:rsidRDefault="0072560A" w:rsidP="00045F65">
            <w:pPr>
              <w:pStyle w:val="afff6"/>
            </w:pPr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BDD459" w14:textId="77777777" w:rsidR="0072560A" w:rsidRPr="00E12C89" w:rsidRDefault="0072560A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843D5" w14:textId="77777777" w:rsidR="0072560A" w:rsidRPr="00E12C89" w:rsidRDefault="0072560A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59F12A0" w14:textId="77777777" w:rsidR="0072560A" w:rsidRPr="00E12C89" w:rsidRDefault="00926323" w:rsidP="00045F65">
            <w:pPr>
              <w:pStyle w:val="afff6"/>
            </w:pPr>
            <w:r>
              <w:rPr>
                <w:rFonts w:hint="eastAsia"/>
              </w:rPr>
              <w:t>200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9A7292" w14:textId="77777777" w:rsidR="0072560A" w:rsidRPr="00E12C89" w:rsidRDefault="0072560A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2A1AD7" w14:textId="77777777" w:rsidR="0072560A" w:rsidRPr="00E12C89" w:rsidRDefault="008952F5" w:rsidP="00045F65">
            <w:pPr>
              <w:pStyle w:val="a8"/>
            </w:pPr>
            <w:r w:rsidRPr="00E12C89">
              <w:rPr>
                <w:rFonts w:hint="eastAsia"/>
              </w:rPr>
              <w:t>SPACE</w:t>
            </w:r>
          </w:p>
        </w:tc>
      </w:tr>
      <w:tr w:rsidR="000D1BD7" w:rsidRPr="00E12C89" w14:paraId="3CFBA693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E293130" w14:textId="77777777" w:rsidR="000D1BD7" w:rsidRPr="000B0D74" w:rsidRDefault="000D0433" w:rsidP="00045F65">
            <w:pPr>
              <w:pStyle w:val="afff6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1</w:t>
            </w:r>
            <w:r w:rsidR="0072560A" w:rsidRPr="000B0D74">
              <w:rPr>
                <w:highlight w:val="yellow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0C0D3" w14:textId="77777777" w:rsidR="000D1BD7" w:rsidRPr="000B0D74" w:rsidRDefault="00926323" w:rsidP="00045F65">
            <w:pPr>
              <w:pStyle w:val="a8"/>
              <w:rPr>
                <w:b/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해지구분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235F2" w14:textId="77777777" w:rsidR="000D1BD7" w:rsidRPr="000B0D74" w:rsidRDefault="000D1BD7" w:rsidP="00045F65">
            <w:pPr>
              <w:pStyle w:val="aa"/>
              <w:rPr>
                <w:b/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5DC4FD9" w14:textId="77777777" w:rsidR="000D1BD7" w:rsidRPr="000B0D74" w:rsidRDefault="002D49CA" w:rsidP="00045F65">
            <w:pPr>
              <w:pStyle w:val="afff6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EFDD85" w14:textId="77777777" w:rsidR="008952F5" w:rsidRPr="000B0D74" w:rsidRDefault="008952F5" w:rsidP="00045F65">
            <w:pPr>
              <w:pStyle w:val="a8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해지:Y, 등록:</w:t>
            </w:r>
            <w:r w:rsidRPr="000B0D74">
              <w:rPr>
                <w:highlight w:val="yellow"/>
              </w:rPr>
              <w:t>N</w:t>
            </w:r>
          </w:p>
          <w:p w14:paraId="60121F2A" w14:textId="77777777" w:rsidR="000D1BD7" w:rsidRPr="000B0D74" w:rsidRDefault="008952F5" w:rsidP="00045F65">
            <w:pPr>
              <w:pStyle w:val="a8"/>
              <w:rPr>
                <w:highlight w:val="yellow"/>
              </w:rPr>
            </w:pPr>
            <w:r w:rsidRPr="000B0D74">
              <w:rPr>
                <w:highlight w:val="yellow"/>
              </w:rPr>
              <w:t>(</w:t>
            </w:r>
            <w:r w:rsidRPr="000B0D74">
              <w:rPr>
                <w:rFonts w:hint="eastAsia"/>
                <w:highlight w:val="yellow"/>
              </w:rPr>
              <w:t>해지구분Y의 경우 증빙자료부는 필요없습니다.</w:t>
            </w:r>
            <w:r w:rsidRPr="000B0D74">
              <w:rPr>
                <w:highlight w:val="yellow"/>
              </w:rPr>
              <w:t>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42852C" w14:textId="77777777" w:rsidR="000D1BD7" w:rsidRPr="00E12C89" w:rsidRDefault="008952F5" w:rsidP="00045F65">
            <w:pPr>
              <w:pStyle w:val="a8"/>
              <w:rPr>
                <w:b/>
              </w:rPr>
            </w:pPr>
            <w:r w:rsidRPr="000B0D74">
              <w:rPr>
                <w:highlight w:val="yellow"/>
              </w:rPr>
              <w:t>‘Y’, ‘N’</w:t>
            </w:r>
          </w:p>
        </w:tc>
      </w:tr>
      <w:tr w:rsidR="007666AC" w:rsidRPr="00E12C89" w14:paraId="36237D93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D323B15" w14:textId="77777777" w:rsidR="007666AC" w:rsidRPr="007666AC" w:rsidRDefault="007666A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15AC3" w14:textId="77777777" w:rsidR="007666AC" w:rsidRPr="007666AC" w:rsidRDefault="007666A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고객전화번호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3C547" w14:textId="77777777" w:rsidR="007666AC" w:rsidRPr="007666AC" w:rsidRDefault="007666AC" w:rsidP="00045F65">
            <w:pPr>
              <w:pStyle w:val="aa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7E4417D8" w14:textId="77777777" w:rsidR="007666AC" w:rsidRPr="007666AC" w:rsidRDefault="007666A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12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3BE9F" w14:textId="77777777" w:rsidR="007666AC" w:rsidRPr="00E12C89" w:rsidRDefault="007666AC" w:rsidP="00045F65">
            <w:pPr>
              <w:pStyle w:val="a8"/>
            </w:pPr>
            <w:r w:rsidRPr="007666AC">
              <w:rPr>
                <w:rFonts w:hint="eastAsia"/>
                <w:highlight w:val="yellow"/>
              </w:rPr>
              <w:t>필요시,</w:t>
            </w:r>
            <w:r w:rsidRPr="007666AC">
              <w:rPr>
                <w:highlight w:val="yellow"/>
              </w:rPr>
              <w:t xml:space="preserve"> return </w:t>
            </w:r>
            <w:r w:rsidRPr="007666AC">
              <w:rPr>
                <w:rFonts w:hint="eastAsia"/>
                <w:highlight w:val="yellow"/>
              </w:rPr>
              <w:t>되진않음.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C484B2" w14:textId="77777777" w:rsidR="007666AC" w:rsidRPr="00E12C89" w:rsidRDefault="007666AC" w:rsidP="00045F65">
            <w:pPr>
              <w:pStyle w:val="a8"/>
            </w:pPr>
          </w:p>
        </w:tc>
      </w:tr>
      <w:tr w:rsidR="0072560A" w:rsidRPr="00E12C89" w14:paraId="2CA9BAD6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A95533D" w14:textId="77777777" w:rsidR="0072560A" w:rsidRPr="000D0433" w:rsidRDefault="0072560A" w:rsidP="00045F65">
            <w:pPr>
              <w:pStyle w:val="afff6"/>
            </w:pPr>
            <w:r>
              <w:rPr>
                <w:rFonts w:hint="eastAsia"/>
              </w:rPr>
              <w:t>1</w:t>
            </w:r>
            <w:r w:rsidR="007666AC"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6EEAE" w14:textId="77777777" w:rsidR="0072560A" w:rsidRPr="00E12C89" w:rsidRDefault="0072560A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F406F" w14:textId="77777777" w:rsidR="0072560A" w:rsidRPr="00E12C89" w:rsidRDefault="0072560A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1F7B724" w14:textId="77777777" w:rsidR="0072560A" w:rsidRPr="00E12C89" w:rsidRDefault="007666AC" w:rsidP="00045F65">
            <w:pPr>
              <w:pStyle w:val="afff6"/>
            </w:pPr>
            <w:r>
              <w:t>28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9D199" w14:textId="77777777" w:rsidR="0072560A" w:rsidRPr="00E12C89" w:rsidRDefault="0072560A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2A952C" w14:textId="77777777" w:rsidR="0072560A" w:rsidRPr="00E12C89" w:rsidRDefault="008952F5" w:rsidP="00045F65">
            <w:pPr>
              <w:pStyle w:val="a8"/>
            </w:pPr>
            <w:r w:rsidRPr="00E12C89">
              <w:rPr>
                <w:rFonts w:hint="eastAsia"/>
              </w:rPr>
              <w:t>SPACE</w:t>
            </w:r>
          </w:p>
        </w:tc>
      </w:tr>
      <w:tr w:rsidR="000D1BD7" w:rsidRPr="00E12C89" w14:paraId="28863DC1" w14:textId="77777777" w:rsidTr="000D0433">
        <w:trPr>
          <w:trHeight w:val="70"/>
        </w:trPr>
        <w:tc>
          <w:tcPr>
            <w:tcW w:w="340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6717558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49AF5D07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400</w:t>
            </w:r>
          </w:p>
        </w:tc>
        <w:tc>
          <w:tcPr>
            <w:tcW w:w="34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0A7E3" w14:textId="77777777" w:rsidR="000D1BD7" w:rsidRPr="00E12C89" w:rsidRDefault="000D1BD7" w:rsidP="00045F65">
            <w:pPr>
              <w:pStyle w:val="a8"/>
            </w:pPr>
          </w:p>
        </w:tc>
        <w:tc>
          <w:tcPr>
            <w:tcW w:w="13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85A135" w14:textId="77777777" w:rsidR="000D1BD7" w:rsidRPr="00E12C89" w:rsidRDefault="000D1BD7" w:rsidP="00045F65">
            <w:pPr>
              <w:pStyle w:val="a8"/>
            </w:pPr>
          </w:p>
        </w:tc>
      </w:tr>
    </w:tbl>
    <w:p w14:paraId="40FBE43D" w14:textId="77777777" w:rsidR="00083664" w:rsidRPr="00E12C89" w:rsidRDefault="00083664" w:rsidP="00083664">
      <w:pPr>
        <w:pStyle w:val="afff9"/>
      </w:pPr>
    </w:p>
    <w:tbl>
      <w:tblPr>
        <w:tblW w:w="9072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4"/>
        <w:gridCol w:w="2114"/>
        <w:gridCol w:w="854"/>
        <w:gridCol w:w="924"/>
        <w:gridCol w:w="4746"/>
      </w:tblGrid>
      <w:tr w:rsidR="00083664" w:rsidRPr="00E12C89" w14:paraId="62D6BAFC" w14:textId="77777777" w:rsidTr="00B45FDE">
        <w:trPr>
          <w:trHeight w:val="330"/>
        </w:trPr>
        <w:tc>
          <w:tcPr>
            <w:tcW w:w="434" w:type="dxa"/>
            <w:tcBorders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A6FCACF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br w:type="page"/>
            </w:r>
            <w:r w:rsidRPr="00E12C89">
              <w:rPr>
                <w:rFonts w:hint="eastAsia"/>
              </w:rPr>
              <w:t>1</w:t>
            </w:r>
            <w:r w:rsidR="000B0D74">
              <w:t>9</w:t>
            </w:r>
          </w:p>
        </w:tc>
        <w:tc>
          <w:tcPr>
            <w:tcW w:w="2114" w:type="dxa"/>
            <w:tcBorders>
              <w:left w:val="single" w:sz="2" w:space="0" w:color="auto"/>
            </w:tcBorders>
            <w:vAlign w:val="center"/>
          </w:tcPr>
          <w:p w14:paraId="4DC4281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</w:t>
            </w:r>
          </w:p>
        </w:tc>
        <w:tc>
          <w:tcPr>
            <w:tcW w:w="85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42B95E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Binary</w:t>
            </w:r>
          </w:p>
        </w:tc>
        <w:tc>
          <w:tcPr>
            <w:tcW w:w="9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E4223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Variab</w:t>
            </w:r>
            <w:r w:rsidR="00815692">
              <w:rPr>
                <w:rFonts w:hint="eastAsia"/>
              </w:rPr>
              <w:t>l</w:t>
            </w:r>
            <w:r w:rsidRPr="00E12C89">
              <w:rPr>
                <w:rFonts w:hint="eastAsia"/>
              </w:rPr>
              <w:t>e</w:t>
            </w:r>
          </w:p>
        </w:tc>
        <w:tc>
          <w:tcPr>
            <w:tcW w:w="4746" w:type="dxa"/>
            <w:vAlign w:val="center"/>
          </w:tcPr>
          <w:p w14:paraId="76CBFD45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서    면 : jpg, jpeg, gif, tif, pdf (300kb 이내)</w:t>
            </w:r>
          </w:p>
          <w:p w14:paraId="0AC047FD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녹    취 : mp3, wav, wma (300kb 이내)</w:t>
            </w:r>
          </w:p>
          <w:p w14:paraId="0D967B92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lastRenderedPageBreak/>
              <w:t>－ A  R  S : mp3, wav, wma (300kb 이내)</w:t>
            </w:r>
          </w:p>
          <w:p w14:paraId="610F4E87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전자문서 : (일반전자서명) jpg, jpeg, gif, tif, pdf (300kb 이내)</w:t>
            </w:r>
          </w:p>
          <w:p w14:paraId="23447D9E" w14:textId="77777777" w:rsidR="00083664" w:rsidRDefault="000B0D74" w:rsidP="00045F65">
            <w:pPr>
              <w:pStyle w:val="a8"/>
            </w:pPr>
            <w:r w:rsidRPr="00460B1B">
              <w:rPr>
                <w:rFonts w:hint="eastAsia"/>
                <w:highlight w:val="yellow"/>
              </w:rPr>
              <w:t xml:space="preserve">              (공인전자서명) der(RFC 2630 SignedData※를 DER인코딩 형태로 생성, </w:t>
            </w:r>
            <w:r w:rsidR="00443580">
              <w:rPr>
                <w:highlight w:val="yellow"/>
              </w:rPr>
              <w:t>10</w:t>
            </w:r>
            <w:r w:rsidRPr="00460B1B">
              <w:rPr>
                <w:rFonts w:hint="eastAsia"/>
                <w:highlight w:val="yellow"/>
              </w:rPr>
              <w:t>kb)</w:t>
            </w:r>
          </w:p>
          <w:p w14:paraId="1593D172" w14:textId="77777777" w:rsidR="00045F65" w:rsidRPr="00045F65" w:rsidRDefault="00045F65" w:rsidP="00045F65">
            <w:pPr>
              <w:pStyle w:val="a8"/>
            </w:pPr>
            <w:r w:rsidRPr="00045F65">
              <w:rPr>
                <w:rFonts w:hint="eastAsia"/>
              </w:rPr>
              <w:t>－ 기    타 : 전자금융감독규정 제6조 제1항 제1호의 보안요건을 충족하는 전자문서 300kb 이내)</w:t>
            </w:r>
          </w:p>
        </w:tc>
      </w:tr>
    </w:tbl>
    <w:p w14:paraId="62D034B4" w14:textId="77777777" w:rsidR="00CE3A34" w:rsidRDefault="00CE3A34" w:rsidP="00CE3A34">
      <w:pPr>
        <w:pStyle w:val="4"/>
        <w:ind w:left="400" w:hanging="400"/>
      </w:pPr>
      <w:r>
        <w:rPr>
          <w:rFonts w:hint="eastAsia"/>
        </w:rPr>
        <w:lastRenderedPageBreak/>
        <w:t>(3) TRAILER RECORD</w:t>
      </w:r>
    </w:p>
    <w:tbl>
      <w:tblPr>
        <w:tblW w:w="9093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52"/>
        <w:gridCol w:w="3415"/>
        <w:gridCol w:w="1309"/>
      </w:tblGrid>
      <w:tr w:rsidR="00CE3A34" w:rsidRPr="00DF73D6" w14:paraId="14C8E346" w14:textId="77777777" w:rsidTr="00C91180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882D174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DAA36D7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0606BEEF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BD78ECC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15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</w:tcPr>
          <w:p w14:paraId="278DF5E3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9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</w:tcPr>
          <w:p w14:paraId="0C1ECDC6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E3A34" w:rsidRPr="00E12C89" w14:paraId="7654A686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9C3ACB3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2C538AD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31C232F" w14:textId="77777777" w:rsidR="00CE3A34" w:rsidRPr="00E12C89" w:rsidRDefault="00CE3A3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97E8FD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1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7616680" w14:textId="77777777" w:rsidR="00CE3A34" w:rsidRPr="00E12C89" w:rsidRDefault="00CE3A3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T</w:t>
            </w:r>
            <w:r w:rsidRPr="00E12C89">
              <w:t xml:space="preserve">railer </w:t>
            </w:r>
            <w:r w:rsidRPr="00E12C89">
              <w:rPr>
                <w:rFonts w:hint="eastAsia"/>
              </w:rPr>
              <w:t>부 식별번호</w:t>
            </w:r>
          </w:p>
        </w:tc>
        <w:tc>
          <w:tcPr>
            <w:tcW w:w="130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62133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T</w:t>
            </w:r>
            <w:r w:rsidRPr="00E12C89">
              <w:t>’</w:t>
            </w:r>
          </w:p>
        </w:tc>
      </w:tr>
      <w:tr w:rsidR="00CE3A34" w:rsidRPr="00E12C89" w14:paraId="04B064E4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8854C68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CD0F0A6" w14:textId="77777777" w:rsidR="00CE3A34" w:rsidRPr="00E12C89" w:rsidRDefault="00CE3A3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6ACD2FE" w14:textId="77777777" w:rsidR="00CE3A34" w:rsidRPr="00E12C89" w:rsidRDefault="00CE3A3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F272712" w14:textId="77777777" w:rsidR="00CE3A34" w:rsidRPr="00E12C89" w:rsidRDefault="00CE3A3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C12E4B6" w14:textId="77777777" w:rsidR="00CE3A34" w:rsidRPr="00E12C89" w:rsidRDefault="00CE3A3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파일구분코드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DCE7AC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FB0110</w:t>
            </w:r>
          </w:p>
        </w:tc>
      </w:tr>
      <w:tr w:rsidR="00CE3A34" w:rsidRPr="00E12C89" w14:paraId="33136CC2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E1B232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2210621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총 건수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7F51433" w14:textId="77777777" w:rsidR="00CE3A34" w:rsidRPr="00E12C89" w:rsidRDefault="00CE3A3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014DE3E" w14:textId="77777777" w:rsidR="00CE3A34" w:rsidRPr="00E12C89" w:rsidRDefault="00CE3A3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B9EB1CA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Data Record부 총 건수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174DE0" w14:textId="77777777" w:rsidR="00CE3A34" w:rsidRPr="00E12C89" w:rsidRDefault="00CE3A34" w:rsidP="00045F65">
            <w:pPr>
              <w:pStyle w:val="a8"/>
            </w:pPr>
          </w:p>
        </w:tc>
      </w:tr>
      <w:tr w:rsidR="00CE3A34" w:rsidRPr="00E12C89" w14:paraId="5DEF6026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B4014E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46EFE98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129DFCB" w14:textId="77777777" w:rsidR="00CE3A34" w:rsidRPr="00E12C89" w:rsidRDefault="00CE3A3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E7B28AA" w14:textId="77777777" w:rsidR="00CE3A34" w:rsidRPr="00E12C89" w:rsidRDefault="00CE3A34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1007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5D3EB42" w14:textId="77777777" w:rsidR="00CE3A34" w:rsidRPr="00E12C89" w:rsidRDefault="00CE3A34" w:rsidP="00045F65">
            <w:pPr>
              <w:pStyle w:val="a8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5133A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CE3A34" w:rsidRPr="00E12C89" w14:paraId="3A619509" w14:textId="77777777" w:rsidTr="00C91180">
        <w:trPr>
          <w:trHeight w:val="300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434887F7" w14:textId="77777777" w:rsidR="00CE3A34" w:rsidRPr="00E12C89" w:rsidRDefault="00CE3A3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5094F9BA" w14:textId="77777777" w:rsidR="00CE3A34" w:rsidRPr="00E12C89" w:rsidRDefault="00CE3A34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3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E3D3D18" w14:textId="77777777" w:rsidR="00CE3A34" w:rsidRPr="00E12C89" w:rsidRDefault="00CE3A34" w:rsidP="00045F65">
            <w:pPr>
              <w:pStyle w:val="a8"/>
            </w:pP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5DAA79" w14:textId="77777777" w:rsidR="00CE3A34" w:rsidRPr="00E12C89" w:rsidRDefault="00CE3A34" w:rsidP="00045F65">
            <w:pPr>
              <w:pStyle w:val="a8"/>
            </w:pPr>
          </w:p>
        </w:tc>
      </w:tr>
    </w:tbl>
    <w:p w14:paraId="4C9F5322" w14:textId="77777777" w:rsidR="0047750F" w:rsidRDefault="0047750F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rPr>
          <w:rFonts w:cstheme="majorBidi"/>
          <w:b/>
          <w:kern w:val="0"/>
        </w:rPr>
        <w:br w:type="page"/>
      </w:r>
    </w:p>
    <w:p w14:paraId="17452987" w14:textId="77777777" w:rsidR="00083664" w:rsidRPr="003D0C8F" w:rsidRDefault="00083664" w:rsidP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rPr>
          <w:rFonts w:cstheme="majorBidi" w:hint="eastAsia"/>
          <w:b/>
          <w:kern w:val="0"/>
        </w:rPr>
        <w:t>증빙자료를</w:t>
      </w:r>
      <w:r>
        <w:rPr>
          <w:rFonts w:cstheme="majorBidi" w:hint="eastAsia"/>
          <w:b/>
          <w:kern w:val="0"/>
        </w:rPr>
        <w:t xml:space="preserve"> 1024 Byte</w:t>
      </w:r>
      <w:r>
        <w:rPr>
          <w:rFonts w:cstheme="majorBidi" w:hint="eastAsia"/>
          <w:b/>
          <w:kern w:val="0"/>
        </w:rPr>
        <w:t>씩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구분하고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마지막에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부분은</w:t>
      </w:r>
      <w:r>
        <w:rPr>
          <w:rFonts w:cstheme="majorBidi" w:hint="eastAsia"/>
          <w:b/>
          <w:kern w:val="0"/>
        </w:rPr>
        <w:t xml:space="preserve"> Space </w:t>
      </w:r>
      <w:r>
        <w:rPr>
          <w:rFonts w:cstheme="majorBidi" w:hint="eastAsia"/>
          <w:b/>
          <w:kern w:val="0"/>
        </w:rPr>
        <w:t>처리</w:t>
      </w:r>
    </w:p>
    <w:p w14:paraId="5356E247" w14:textId="77777777" w:rsidR="00083664" w:rsidRDefault="00083664" w:rsidP="00083664">
      <w:pPr>
        <w:widowControl/>
        <w:wordWrap/>
        <w:autoSpaceDE/>
        <w:autoSpaceDN/>
        <w:spacing w:line="240" w:lineRule="auto"/>
      </w:pPr>
      <w:r>
        <w:rPr>
          <w:rFonts w:hint="eastAsia"/>
        </w:rPr>
        <w:t>예시</w:t>
      </w:r>
      <w:r>
        <w:rPr>
          <w:rFonts w:hint="eastAsia"/>
        </w:rPr>
        <w:t>)</w:t>
      </w:r>
    </w:p>
    <w:p w14:paraId="4733AD83" w14:textId="77777777" w:rsidR="000665E7" w:rsidRDefault="000665E7" w:rsidP="00083664">
      <w:pPr>
        <w:pStyle w:val="a6"/>
      </w:pPr>
    </w:p>
    <w:p w14:paraId="24944DC3" w14:textId="77777777" w:rsidR="000665E7" w:rsidRDefault="000665E7" w:rsidP="00083664">
      <w:pPr>
        <w:pStyle w:val="a6"/>
      </w:pPr>
    </w:p>
    <w:p w14:paraId="6877FD24" w14:textId="77777777" w:rsidR="000665E7" w:rsidRDefault="000665E7" w:rsidP="00083664">
      <w:pPr>
        <w:pStyle w:val="a6"/>
      </w:pPr>
    </w:p>
    <w:p w14:paraId="5E373CF8" w14:textId="77777777" w:rsidR="000665E7" w:rsidRDefault="000665E7" w:rsidP="00083664">
      <w:pPr>
        <w:pStyle w:val="a6"/>
      </w:pPr>
    </w:p>
    <w:p w14:paraId="082AEFB5" w14:textId="77777777" w:rsidR="000665E7" w:rsidRDefault="000665E7" w:rsidP="00083664">
      <w:pPr>
        <w:pStyle w:val="a6"/>
      </w:pPr>
    </w:p>
    <w:p w14:paraId="723A9EA9" w14:textId="77777777" w:rsidR="000665E7" w:rsidRDefault="000665E7" w:rsidP="00083664">
      <w:pPr>
        <w:pStyle w:val="a6"/>
      </w:pPr>
    </w:p>
    <w:p w14:paraId="4DE5A42B" w14:textId="77777777" w:rsidR="000665E7" w:rsidRDefault="000665E7" w:rsidP="00083664">
      <w:pPr>
        <w:pStyle w:val="a6"/>
      </w:pPr>
    </w:p>
    <w:p w14:paraId="7DD7D950" w14:textId="77777777" w:rsidR="000665E7" w:rsidRDefault="000665E7" w:rsidP="00083664">
      <w:pPr>
        <w:pStyle w:val="a6"/>
      </w:pPr>
    </w:p>
    <w:p w14:paraId="5CB8CE24" w14:textId="77777777" w:rsidR="000665E7" w:rsidRDefault="000665E7" w:rsidP="00083664">
      <w:pPr>
        <w:pStyle w:val="a6"/>
      </w:pPr>
    </w:p>
    <w:p w14:paraId="38C9337D" w14:textId="77777777" w:rsidR="000665E7" w:rsidRDefault="000665E7" w:rsidP="00083664">
      <w:pPr>
        <w:pStyle w:val="a6"/>
      </w:pPr>
    </w:p>
    <w:p w14:paraId="19C91848" w14:textId="77777777" w:rsidR="000665E7" w:rsidRDefault="000665E7" w:rsidP="00083664">
      <w:pPr>
        <w:pStyle w:val="a6"/>
      </w:pPr>
    </w:p>
    <w:p w14:paraId="52B53BC6" w14:textId="77777777" w:rsidR="000665E7" w:rsidRDefault="000665E7" w:rsidP="00083664">
      <w:pPr>
        <w:pStyle w:val="a6"/>
      </w:pPr>
    </w:p>
    <w:p w14:paraId="0DC30EEC" w14:textId="77777777" w:rsidR="000665E7" w:rsidRDefault="00000000" w:rsidP="00083664">
      <w:pPr>
        <w:pStyle w:val="a6"/>
      </w:pPr>
      <w:r>
        <w:pict w14:anchorId="19F8490F">
          <v:group id="_x0000_s2858" editas="canvas" style="width:451.3pt;height:301.7pt;mso-position-horizontal-relative:char;mso-position-vertical-relative:line" coordorigin="1440,2333" coordsize="9026,6034">
            <o:lock v:ext="edit" aspectratio="t"/>
            <v:shape id="_x0000_s2857" type="#_x0000_t75" style="position:absolute;left:1440;top:2333;width:9026;height:6034" o:preferrelative="f">
              <v:fill o:detectmouseclick="t"/>
              <v:path o:extrusionok="t" o:connecttype="none"/>
              <o:lock v:ext="edit" text="t"/>
            </v:shape>
            <v:group id="_x0000_s2877" style="position:absolute;left:4015;top:2497;width:3938;height:5744" coordorigin="4015,2497" coordsize="3938,5744">
              <v:group id="_x0000_s2875" style="position:absolute;left:4015;top:2497;width:3938;height:5744" coordorigin="3223,2497" coordsize="3938,5744">
                <v:rect id="_x0000_s2859" style="position:absolute;left:3224;top:3073;width:3932;height:4730"/>
                <v:rect id="_x0000_s2860" style="position:absolute;left:3223;top:3071;width:3931;height:438" filled="f">
                  <v:textbox style="mso-next-textbox:#_x0000_s2860">
                    <w:txbxContent>
                      <w:p w14:paraId="6806612F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</w:rPr>
                        </w:pPr>
                        <w:r w:rsidRPr="000665E7">
                          <w:rPr>
                            <w:rFonts w:hint="eastAsia"/>
                            <w:sz w:val="18"/>
                          </w:rPr>
                          <w:t>Header</w:t>
                        </w:r>
                        <w:r w:rsidRPr="000665E7"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  <v:rect id="_x0000_s2861" style="position:absolute;left:3243;top:5192;width:970;height:438" filled="f">
                  <v:textbox style="mso-next-textbox:#_x0000_s2861">
                    <w:txbxContent>
                      <w:p w14:paraId="2A0E5B15" w14:textId="77777777" w:rsidR="006D3AF0" w:rsidRDefault="006D3AF0" w:rsidP="000665E7">
                        <w:r w:rsidRPr="000665E7">
                          <w:rPr>
                            <w:rFonts w:hint="eastAsia"/>
                            <w:sz w:val="18"/>
                          </w:rPr>
                          <w:t>Data</w:t>
                        </w:r>
                        <w:r>
                          <w:rPr>
                            <w:rFonts w:hint="eastAsia"/>
                          </w:rPr>
                          <w:t>부</w:t>
                        </w:r>
                      </w:p>
                    </w:txbxContent>
                  </v:textbox>
                </v:rect>
                <v:rect id="_x0000_s2862" style="position:absolute;left:5187;top:4763;width:1965;height:438" filled="f">
                  <v:textbox style="mso-next-textbox:#_x0000_s2862">
                    <w:txbxContent>
                      <w:p w14:paraId="50DE5E8D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</w:rPr>
                          <w:t>SPACE</w:t>
                        </w:r>
                      </w:p>
                    </w:txbxContent>
                  </v:textbox>
                </v:rect>
                <v:shape id="_x0000_s2863" type="#_x0000_t32" style="position:absolute;left:3243;top:5193;width:3913;height:1" o:connectortype="straight"/>
                <v:rect id="_x0000_s2864" style="position:absolute;left:3241;top:3518;width:970;height:438" filled="f">
                  <v:textbox style="mso-next-textbox:#_x0000_s2864">
                    <w:txbxContent>
                      <w:p w14:paraId="516A2929" w14:textId="77777777" w:rsidR="006D3AF0" w:rsidRPr="000665E7" w:rsidRDefault="006D3AF0" w:rsidP="000665E7">
                        <w:pPr>
                          <w:rPr>
                            <w:sz w:val="18"/>
                          </w:rPr>
                        </w:pPr>
                        <w:r w:rsidRPr="000665E7">
                          <w:rPr>
                            <w:rFonts w:hint="eastAsia"/>
                            <w:sz w:val="18"/>
                          </w:rPr>
                          <w:t>Data</w:t>
                        </w:r>
                        <w:r w:rsidRPr="000665E7"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  <v:shape id="_x0000_s2865" type="#_x0000_t202" style="position:absolute;left:4728;top:4041;width:1440;height:430" filled="f" stroked="f">
                  <v:textbox style="mso-next-textbox:#_x0000_s2865">
                    <w:txbxContent>
                      <w:p w14:paraId="266834B6" w14:textId="77777777" w:rsidR="006D3AF0" w:rsidRDefault="006D3AF0" w:rsidP="000665E7">
                        <w:r>
                          <w:rPr>
                            <w:rFonts w:hint="eastAsia"/>
                          </w:rPr>
                          <w:t>증빙자료</w:t>
                        </w:r>
                      </w:p>
                    </w:txbxContent>
                  </v:textbox>
                </v:shape>
                <v:shape id="_x0000_s2866" type="#_x0000_t202" style="position:absolute;left:4726;top:5579;width:1440;height:430" filled="f" stroked="f">
                  <v:textbox style="mso-next-textbox:#_x0000_s2866">
                    <w:txbxContent>
                      <w:p w14:paraId="4E462EAD" w14:textId="77777777" w:rsidR="006D3AF0" w:rsidRDefault="006D3AF0" w:rsidP="000665E7">
                        <w:r>
                          <w:rPr>
                            <w:rFonts w:hint="eastAsia"/>
                          </w:rPr>
                          <w:t>증빙자료</w:t>
                        </w:r>
                      </w:p>
                    </w:txbxContent>
                  </v:textbox>
                </v:shape>
                <v:rect id="_x0000_s2867" style="position:absolute;left:5653;top:6169;width:1486;height:438" filled="f">
                  <v:textbox style="mso-next-textbox:#_x0000_s2867">
                    <w:txbxContent>
                      <w:p w14:paraId="53465FDD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</w:rPr>
                          <w:t>SPACE</w:t>
                        </w:r>
                      </w:p>
                    </w:txbxContent>
                  </v:textbox>
                </v:rect>
                <v:shape id="_x0000_s2868" type="#_x0000_t32" style="position:absolute;left:3230;top:6599;width:3913;height:1" o:connectortype="straight"/>
                <v:shape id="_x0000_s2869" type="#_x0000_t202" style="position:absolute;left:4647;top:6853;width:1440;height:430" filled="f" stroked="f">
                  <v:textbox style="mso-next-textbox:#_x0000_s2869">
                    <w:txbxContent>
                      <w:p w14:paraId="069639AE" w14:textId="77777777" w:rsidR="006D3AF0" w:rsidRDefault="006D3AF0" w:rsidP="000665E7">
                        <w:r>
                          <w:t>…</w:t>
                        </w:r>
                      </w:p>
                    </w:txbxContent>
                  </v:textbox>
                </v:shape>
                <v:shape id="_x0000_s2870" type="#_x0000_t32" style="position:absolute;left:3223;top:2634;width:7;height:236" o:connectortype="straight"/>
                <v:shape id="_x0000_s2871" type="#_x0000_t32" style="position:absolute;left:7137;top:2621;width:7;height:236" o:connectortype="straight"/>
                <v:shape id="_x0000_s2872" type="#_x0000_t32" style="position:absolute;left:3231;top:2741;width:3913;height:1" o:connectortype="straight">
                  <v:stroke startarrow="block" endarrow="block"/>
                </v:shape>
                <v:shape id="_x0000_s2873" type="#_x0000_t202" style="position:absolute;left:4438;top:2497;width:1391;height:430" fillcolor="white [3212]" stroked="f">
                  <v:textbox style="mso-next-textbox:#_x0000_s2873">
                    <w:txbxContent>
                      <w:p w14:paraId="51E5C06C" w14:textId="77777777" w:rsidR="006D3AF0" w:rsidRDefault="006D3AF0" w:rsidP="000665E7">
                        <w:r>
                          <w:rPr>
                            <w:rFonts w:hint="eastAsia"/>
                          </w:rPr>
                          <w:t>1024 Byte</w:t>
                        </w:r>
                      </w:p>
                    </w:txbxContent>
                  </v:textbox>
                </v:shape>
                <v:rect id="_x0000_s2874" style="position:absolute;left:3230;top:7803;width:3931;height:438" filled="f">
                  <v:textbox style="mso-next-textbox:#_x0000_s2874">
                    <w:txbxContent>
                      <w:p w14:paraId="72771428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 xml:space="preserve">Trailer </w:t>
                        </w:r>
                        <w:r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</v:group>
              <v:rect id="_x0000_s2876" style="position:absolute;left:4038;top:3073;width:3902;height:5168" filled="f" strokeweight="1.5pt"/>
            </v:group>
            <w10:anchorlock/>
          </v:group>
        </w:pict>
      </w:r>
    </w:p>
    <w:p w14:paraId="0F202E1B" w14:textId="77777777" w:rsidR="000665E7" w:rsidRDefault="000665E7" w:rsidP="00083664">
      <w:pPr>
        <w:pStyle w:val="a6"/>
      </w:pPr>
    </w:p>
    <w:p w14:paraId="60958864" w14:textId="77777777" w:rsidR="00083664" w:rsidRDefault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639E4236" w14:textId="77777777" w:rsidR="005E6DB5" w:rsidRPr="000A7A5F" w:rsidRDefault="005E6DB5" w:rsidP="005E6DB5">
      <w:pPr>
        <w:pStyle w:val="a6"/>
      </w:pPr>
      <w:bookmarkStart w:id="24" w:name="_Toc423048132"/>
      <w:r w:rsidRPr="000A7A5F">
        <w:rPr>
          <w:rFonts w:hint="eastAsia"/>
        </w:rPr>
        <w:t>※ 공인 전자 서명의 SPEC.은 다음과 같다.</w:t>
      </w:r>
    </w:p>
    <w:p w14:paraId="495F024F" w14:textId="77777777" w:rsidR="005E6DB5" w:rsidRPr="000A7A5F" w:rsidRDefault="005E6DB5" w:rsidP="005E6DB5">
      <w:pPr>
        <w:pStyle w:val="a6"/>
        <w:rPr>
          <w:sz w:val="18"/>
        </w:rPr>
      </w:pPr>
      <w:r w:rsidRPr="000A7A5F">
        <w:rPr>
          <w:rFonts w:hint="eastAsia"/>
          <w:b/>
          <w:bCs/>
          <w:spacing w:val="16"/>
          <w:szCs w:val="22"/>
        </w:rPr>
        <w:t>(공인전자서명)</w:t>
      </w:r>
      <w:r w:rsidRPr="000A7A5F">
        <w:rPr>
          <w:rFonts w:hint="eastAsia"/>
          <w:spacing w:val="16"/>
          <w:szCs w:val="22"/>
        </w:rPr>
        <w:t xml:space="preserve"> </w:t>
      </w:r>
      <w:r w:rsidRPr="000A7A5F">
        <w:rPr>
          <w:rFonts w:hint="eastAsia"/>
          <w:spacing w:val="16"/>
          <w:szCs w:val="20"/>
        </w:rPr>
        <w:t xml:space="preserve">der( </w:t>
      </w:r>
      <w:r w:rsidRPr="000A7A5F">
        <w:rPr>
          <w:rFonts w:hint="eastAsia"/>
          <w:szCs w:val="20"/>
        </w:rPr>
        <w:t>RFC 2630 SignedData</w:t>
      </w:r>
      <w:r w:rsidRPr="000A7A5F">
        <w:rPr>
          <w:rFonts w:hint="eastAsia"/>
          <w:szCs w:val="20"/>
          <w:vertAlign w:val="superscript"/>
        </w:rPr>
        <w:t>※</w:t>
      </w:r>
      <w:r w:rsidRPr="000A7A5F">
        <w:rPr>
          <w:rFonts w:hint="eastAsia"/>
          <w:szCs w:val="20"/>
        </w:rPr>
        <w:t xml:space="preserve">를 DER인코딩 형태로 생성, </w:t>
      </w:r>
      <w:r w:rsidRPr="000A7A5F">
        <w:rPr>
          <w:rFonts w:hint="eastAsia"/>
          <w:spacing w:val="-26"/>
          <w:szCs w:val="20"/>
        </w:rPr>
        <w:t>5kb )</w:t>
      </w:r>
    </w:p>
    <w:p w14:paraId="5CE871BB" w14:textId="77777777" w:rsidR="005E6DB5" w:rsidRPr="000A7A5F" w:rsidRDefault="005E6DB5" w:rsidP="005E6DB5">
      <w:pPr>
        <w:pStyle w:val="a6"/>
      </w:pPr>
      <w:r w:rsidRPr="000A7A5F">
        <w:rPr>
          <w:rFonts w:hint="eastAsia"/>
          <w:spacing w:val="14"/>
        </w:rPr>
        <w:t xml:space="preserve">※ </w:t>
      </w:r>
      <w:r w:rsidRPr="000A7A5F">
        <w:rPr>
          <w:rFonts w:hint="eastAsia"/>
        </w:rPr>
        <w:t>SignedData : 출금이체원문, 전자서명값, 공인인증서 등을 포함하며, 컨텐츠 타입이 signed-data인 ContentInfo를 구현하되, signed-data 구성은 다음을 참고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1151"/>
        <w:gridCol w:w="3210"/>
        <w:gridCol w:w="3860"/>
      </w:tblGrid>
      <w:tr w:rsidR="005E6DB5" w:rsidRPr="000A7A5F" w14:paraId="3E4F33C3" w14:textId="77777777" w:rsidTr="00681083">
        <w:tc>
          <w:tcPr>
            <w:tcW w:w="4361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5C5FF563" w14:textId="77777777" w:rsidR="005E6DB5" w:rsidRPr="000A7A5F" w:rsidRDefault="005E6DB5" w:rsidP="00045F65">
            <w:pPr>
              <w:pStyle w:val="a9"/>
            </w:pPr>
            <w:r w:rsidRPr="000A7A5F">
              <w:rPr>
                <w:rFonts w:hint="eastAsia"/>
              </w:rPr>
              <w:t>필드</w:t>
            </w:r>
          </w:p>
        </w:tc>
        <w:tc>
          <w:tcPr>
            <w:tcW w:w="3860" w:type="dxa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6855CABA" w14:textId="77777777" w:rsidR="005E6DB5" w:rsidRPr="000A7A5F" w:rsidRDefault="005E6DB5" w:rsidP="00045F65">
            <w:pPr>
              <w:pStyle w:val="a9"/>
            </w:pPr>
            <w:r w:rsidRPr="000A7A5F">
              <w:rPr>
                <w:rFonts w:hint="eastAsia"/>
              </w:rPr>
              <w:t>내용</w:t>
            </w:r>
          </w:p>
        </w:tc>
      </w:tr>
      <w:tr w:rsidR="005E6DB5" w:rsidRPr="000A7A5F" w14:paraId="0E8F9EB4" w14:textId="77777777" w:rsidTr="00681083">
        <w:tc>
          <w:tcPr>
            <w:tcW w:w="4361" w:type="dxa"/>
            <w:gridSpan w:val="2"/>
            <w:tcBorders>
              <w:top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F8192C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version</w:t>
            </w:r>
          </w:p>
        </w:tc>
        <w:tc>
          <w:tcPr>
            <w:tcW w:w="3860" w:type="dxa"/>
            <w:tcBorders>
              <w:top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28E905C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버전정보</w:t>
            </w:r>
          </w:p>
        </w:tc>
      </w:tr>
      <w:tr w:rsidR="005E6DB5" w:rsidRPr="000A7A5F" w14:paraId="394F981B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36C8191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digestAlgorithms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577359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해쉬에 사용된 알고리즘 ID</w:t>
            </w:r>
          </w:p>
        </w:tc>
      </w:tr>
      <w:tr w:rsidR="005E6DB5" w:rsidRPr="000A7A5F" w14:paraId="31C18CBF" w14:textId="77777777" w:rsidTr="00681083">
        <w:tc>
          <w:tcPr>
            <w:tcW w:w="115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3D8B0A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contentinfo</w:t>
            </w:r>
          </w:p>
        </w:tc>
        <w:tc>
          <w:tcPr>
            <w:tcW w:w="3210" w:type="dxa"/>
            <w:vAlign w:val="center"/>
          </w:tcPr>
          <w:p w14:paraId="1A28DB9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contentType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2C7C25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서명대상 원본 데이터 유형</w:t>
            </w:r>
          </w:p>
        </w:tc>
      </w:tr>
      <w:tr w:rsidR="005E6DB5" w:rsidRPr="000A7A5F" w14:paraId="5A119D66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69414C3B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0916734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D50A689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서명대상 원본 데이터 내용</w:t>
            </w:r>
          </w:p>
        </w:tc>
      </w:tr>
      <w:tr w:rsidR="005E6DB5" w:rsidRPr="000A7A5F" w14:paraId="55DB6886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70D044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certificates 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00EB16EE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사용한 인증서</w:t>
            </w:r>
          </w:p>
        </w:tc>
      </w:tr>
      <w:tr w:rsidR="005E6DB5" w:rsidRPr="000A7A5F" w14:paraId="15E5F592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5D45C22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crls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5835756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(사용하지 않음)</w:t>
            </w:r>
          </w:p>
        </w:tc>
      </w:tr>
      <w:tr w:rsidR="005E6DB5" w:rsidRPr="000A7A5F" w14:paraId="05B53FDD" w14:textId="77777777" w:rsidTr="00681083">
        <w:tc>
          <w:tcPr>
            <w:tcW w:w="115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320A8CE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signerInfo</w:t>
            </w:r>
          </w:p>
        </w:tc>
        <w:tc>
          <w:tcPr>
            <w:tcW w:w="3210" w:type="dxa"/>
            <w:vAlign w:val="center"/>
          </w:tcPr>
          <w:p w14:paraId="59CC297F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version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0860D41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버전정보</w:t>
            </w:r>
          </w:p>
        </w:tc>
      </w:tr>
      <w:tr w:rsidR="005E6DB5" w:rsidRPr="000A7A5F" w14:paraId="5A02F1B0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155FBC08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14BD41F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IssuerAndSerialNumber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B989060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사용된 인증서의 발급자 DN</w:t>
            </w:r>
          </w:p>
          <w:p w14:paraId="66E77F13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사용된 인증서의 일련번호</w:t>
            </w:r>
          </w:p>
        </w:tc>
      </w:tr>
      <w:tr w:rsidR="005E6DB5" w:rsidRPr="000A7A5F" w14:paraId="4FBE0D86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3DFEDB75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7535EE45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digestAlgorithms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102B3F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해쉬에 사용된 알고리즘 ID</w:t>
            </w:r>
          </w:p>
        </w:tc>
      </w:tr>
      <w:tr w:rsidR="005E6DB5" w:rsidRPr="000A7A5F" w14:paraId="45352B07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4919B9E0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7AFCAB4D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authenticatedattributes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A449C83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시간정보 등 포함</w:t>
            </w:r>
          </w:p>
        </w:tc>
      </w:tr>
      <w:tr w:rsidR="005E6DB5" w:rsidRPr="000A7A5F" w14:paraId="367F2337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23C0726D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28F292FF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digestEncryptionAlgorithm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7CFDFA7A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서명에 사용된 알고리즘 ID</w:t>
            </w:r>
          </w:p>
        </w:tc>
      </w:tr>
      <w:tr w:rsidR="005E6DB5" w:rsidRPr="000A7A5F" w14:paraId="69B2C71A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4676C96D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561A2945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encryptedDigest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4AE31A1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전자서명된 결과값</w:t>
            </w:r>
          </w:p>
        </w:tc>
      </w:tr>
      <w:tr w:rsidR="005E6DB5" w:rsidRPr="000A7A5F" w14:paraId="3A19502B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0A8D1394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6134D427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unauthenticatedAttributes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2BBCFA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(사용하지 않음)</w:t>
            </w:r>
          </w:p>
        </w:tc>
      </w:tr>
    </w:tbl>
    <w:p w14:paraId="7825650C" w14:textId="77777777" w:rsidR="005E6DB5" w:rsidRDefault="005E6DB5" w:rsidP="00581BB6">
      <w:pPr>
        <w:pStyle w:val="a6"/>
      </w:pPr>
      <w:r w:rsidRPr="000A7A5F">
        <w:rPr>
          <w:rFonts w:hint="eastAsia"/>
        </w:rPr>
        <w:t xml:space="preserve">※ 전자서명 생성 시에는 해쉬 알고리즘은 SHA(256bits 이상), 서명 알고리즘은 RSA를 사용 </w:t>
      </w:r>
    </w:p>
    <w:p w14:paraId="4DA27EFC" w14:textId="77777777" w:rsidR="00581BB6" w:rsidRPr="00581BB6" w:rsidRDefault="00581BB6" w:rsidP="00581BB6"/>
    <w:p w14:paraId="6DEE6CAD" w14:textId="77777777" w:rsidR="005E6DB5" w:rsidRDefault="005E6DB5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6ECC0E99" w14:textId="77777777" w:rsidR="00581BB6" w:rsidRPr="00A93C05" w:rsidRDefault="00581BB6" w:rsidP="00581BB6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r w:rsidRPr="000B7DAF">
        <w:rPr>
          <w:highlight w:val="yellow"/>
        </w:rPr>
        <w:t>3</w:t>
      </w:r>
      <w:r w:rsidRPr="000B7DAF">
        <w:rPr>
          <w:rFonts w:hint="eastAsia"/>
          <w:highlight w:val="yellow"/>
        </w:rPr>
        <w:t>.</w:t>
      </w:r>
      <w:r w:rsidRPr="000B7DAF">
        <w:rPr>
          <w:highlight w:val="yellow"/>
        </w:rPr>
        <w:t>1</w:t>
      </w:r>
      <w:r w:rsidRPr="000B7DAF">
        <w:rPr>
          <w:rFonts w:hint="eastAsia"/>
          <w:highlight w:val="yellow"/>
        </w:rPr>
        <w:t>.1</w:t>
      </w:r>
      <w:r w:rsidRPr="000B7DAF">
        <w:rPr>
          <w:highlight w:val="yellow"/>
        </w:rPr>
        <w:t>.2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rFonts w:hint="eastAsia"/>
          <w:highlight w:val="yellow"/>
        </w:rPr>
        <w:t>일부면제기관의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rFonts w:hint="eastAsia"/>
          <w:highlight w:val="yellow"/>
        </w:rPr>
        <w:t>경우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highlight w:val="yellow"/>
        </w:rPr>
        <w:t xml:space="preserve">: </w:t>
      </w:r>
      <w:r w:rsidRPr="000B7DAF">
        <w:rPr>
          <w:rFonts w:hint="eastAsia"/>
          <w:highlight w:val="yellow"/>
        </w:rPr>
        <w:t>출금동의등록</w:t>
      </w:r>
      <w:r w:rsidRPr="000B7DAF">
        <w:rPr>
          <w:rFonts w:hint="eastAsia"/>
          <w:highlight w:val="yellow"/>
        </w:rPr>
        <w:t xml:space="preserve"> (</w:t>
      </w:r>
      <w:r w:rsidRPr="000B7DAF">
        <w:rPr>
          <w:highlight w:val="yellow"/>
        </w:rPr>
        <w:t>A0R</w:t>
      </w:r>
      <w:r w:rsidRPr="000B7DAF">
        <w:rPr>
          <w:rFonts w:hint="eastAsia"/>
          <w:highlight w:val="yellow"/>
        </w:rPr>
        <w:t>)</w:t>
      </w:r>
      <w:r w:rsidRPr="00A97CD4">
        <w:rPr>
          <w:rFonts w:asciiTheme="minorEastAsia" w:eastAsiaTheme="minorEastAsia" w:hAnsiTheme="minorEastAsia" w:cs="Verdana" w:hint="eastAsia"/>
          <w:szCs w:val="24"/>
          <w:shd w:val="clear" w:color="auto" w:fill="FFFFFF"/>
        </w:rPr>
        <w:t xml:space="preserve"> </w:t>
      </w:r>
    </w:p>
    <w:p w14:paraId="2558F733" w14:textId="77777777" w:rsidR="000B7DAF" w:rsidRDefault="00D813BC" w:rsidP="000B7DAF">
      <w:pPr>
        <w:widowControl/>
        <w:wordWrap/>
        <w:autoSpaceDE/>
        <w:autoSpaceDN/>
        <w:spacing w:line="240" w:lineRule="auto"/>
        <w:jc w:val="left"/>
      </w:pPr>
      <w:r w:rsidRPr="00D813BC">
        <w:rPr>
          <w:rFonts w:cstheme="majorBidi" w:hint="eastAsia"/>
          <w:kern w:val="0"/>
        </w:rPr>
        <w:t>일부</w:t>
      </w:r>
      <w:r>
        <w:rPr>
          <w:rFonts w:cstheme="majorBidi" w:hint="eastAsia"/>
          <w:kern w:val="0"/>
        </w:rPr>
        <w:t>면제기관의</w:t>
      </w:r>
      <w:r>
        <w:rPr>
          <w:rFonts w:cstheme="majorBidi" w:hint="eastAsia"/>
          <w:kern w:val="0"/>
        </w:rPr>
        <w:t xml:space="preserve"> </w:t>
      </w:r>
      <w:r>
        <w:rPr>
          <w:rFonts w:cstheme="majorBidi" w:hint="eastAsia"/>
          <w:kern w:val="0"/>
        </w:rPr>
        <w:t>경우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기존의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출금동의등록파일</w:t>
      </w:r>
      <w:r w:rsidR="000B7DAF">
        <w:rPr>
          <w:rFonts w:cstheme="majorBidi" w:hint="eastAsia"/>
          <w:kern w:val="0"/>
        </w:rPr>
        <w:t>(</w:t>
      </w:r>
      <w:r w:rsidR="000B7DAF">
        <w:rPr>
          <w:rFonts w:cstheme="majorBidi"/>
          <w:kern w:val="0"/>
        </w:rPr>
        <w:t>A0R)</w:t>
      </w:r>
      <w:r w:rsidR="000B7DAF">
        <w:rPr>
          <w:rFonts w:cstheme="majorBidi" w:hint="eastAsia"/>
          <w:kern w:val="0"/>
        </w:rPr>
        <w:t>에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포함되어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들어오고있는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정보에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hint="eastAsia"/>
        </w:rPr>
        <w:t>몇가지</w:t>
      </w:r>
      <w:r w:rsidR="000B7DAF">
        <w:rPr>
          <w:rFonts w:hint="eastAsia"/>
        </w:rPr>
        <w:t>(</w:t>
      </w:r>
      <w:r w:rsidR="000B7DAF">
        <w:rPr>
          <w:rFonts w:hint="eastAsia"/>
        </w:rPr>
        <w:t>예금주실명번호종류</w:t>
      </w:r>
      <w:r w:rsidR="000B7DAF">
        <w:rPr>
          <w:rFonts w:hint="eastAsia"/>
        </w:rPr>
        <w:t>,</w:t>
      </w:r>
      <w:r w:rsidR="000B7DAF">
        <w:t xml:space="preserve"> </w:t>
      </w:r>
      <w:r w:rsidR="000B7DAF">
        <w:rPr>
          <w:rFonts w:hint="eastAsia"/>
        </w:rPr>
        <w:t>동의자료구분</w:t>
      </w:r>
      <w:r w:rsidR="000B7DAF">
        <w:rPr>
          <w:rFonts w:hint="eastAsia"/>
        </w:rPr>
        <w:t xml:space="preserve">) </w:t>
      </w:r>
      <w:r w:rsidR="000B7DAF">
        <w:rPr>
          <w:rFonts w:hint="eastAsia"/>
        </w:rPr>
        <w:t>값만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추가로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받으면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통합기관</w:t>
      </w:r>
      <w:r w:rsidR="000B7DAF">
        <w:rPr>
          <w:rFonts w:hint="eastAsia"/>
        </w:rPr>
        <w:t>(</w:t>
      </w:r>
      <w:r w:rsidR="000B7DAF">
        <w:rPr>
          <w:rFonts w:hint="eastAsia"/>
        </w:rPr>
        <w:t>금결원</w:t>
      </w:r>
      <w:r w:rsidR="000B7DAF">
        <w:rPr>
          <w:rFonts w:hint="eastAsia"/>
        </w:rPr>
        <w:t>)</w:t>
      </w:r>
      <w:r w:rsidR="000B7DAF">
        <w:rPr>
          <w:rFonts w:hint="eastAsia"/>
        </w:rPr>
        <w:t>으로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보낼</w:t>
      </w:r>
      <w:r w:rsidR="000B7DAF">
        <w:rPr>
          <w:rFonts w:hint="eastAsia"/>
        </w:rPr>
        <w:t xml:space="preserve"> </w:t>
      </w:r>
      <w:r w:rsidR="000B7DAF" w:rsidRPr="004623F3">
        <w:rPr>
          <w:rFonts w:hint="eastAsia"/>
        </w:rPr>
        <w:t>증빙자료정보</w:t>
      </w:r>
      <w:r w:rsidR="000B7DAF" w:rsidRPr="004623F3">
        <w:rPr>
          <w:rFonts w:hint="eastAsia"/>
        </w:rPr>
        <w:t>(</w:t>
      </w:r>
      <w:r w:rsidR="000B7DAF" w:rsidRPr="004623F3">
        <w:t>FB0110</w:t>
      </w:r>
      <w:r w:rsidR="000B7DAF" w:rsidRPr="004623F3">
        <w:rPr>
          <w:rFonts w:hint="eastAsia"/>
        </w:rPr>
        <w:t>)</w:t>
      </w:r>
      <w:r w:rsidR="000B7DAF" w:rsidRPr="004623F3">
        <w:rPr>
          <w:rFonts w:hint="eastAsia"/>
        </w:rPr>
        <w:t>파일</w:t>
      </w:r>
      <w:r w:rsidR="000B7DAF">
        <w:rPr>
          <w:rFonts w:hint="eastAsia"/>
        </w:rPr>
        <w:t>을</w:t>
      </w:r>
      <w:r w:rsidR="000B7DAF">
        <w:rPr>
          <w:rFonts w:hint="eastAsia"/>
        </w:rPr>
        <w:t xml:space="preserve"> </w:t>
      </w:r>
      <w:r w:rsidR="000B7DAF">
        <w:t>KSNET</w:t>
      </w:r>
      <w:r w:rsidR="000B7DAF">
        <w:rPr>
          <w:rFonts w:hint="eastAsia"/>
        </w:rPr>
        <w:t>에서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생성할수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있어</w:t>
      </w:r>
      <w:r w:rsidR="000B7DAF">
        <w:rPr>
          <w:rFonts w:hint="eastAsia"/>
        </w:rPr>
        <w:t>,</w:t>
      </w:r>
    </w:p>
    <w:p w14:paraId="61101D7E" w14:textId="77777777" w:rsidR="00581BB6" w:rsidRPr="00D813BC" w:rsidRDefault="000B7DAF" w:rsidP="000B7DAF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출금동의등록파일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의</w:t>
      </w:r>
      <w:r>
        <w:rPr>
          <w:rFonts w:hint="eastAsia"/>
        </w:rPr>
        <w:t xml:space="preserve"> data</w:t>
      </w:r>
      <w:r>
        <w:rPr>
          <w:rFonts w:hint="eastAsia"/>
        </w:rPr>
        <w:t>부에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업체사용정보</w:t>
      </w:r>
      <w:r>
        <w:rPr>
          <w:rFonts w:hint="eastAsia"/>
        </w:rPr>
        <w:t xml:space="preserve"> </w:t>
      </w:r>
      <w:r>
        <w:rPr>
          <w:rFonts w:hint="eastAsia"/>
        </w:rPr>
        <w:t>필드부분을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변경하여</w:t>
      </w:r>
      <w:r>
        <w:rPr>
          <w:rFonts w:hint="eastAsia"/>
        </w:rPr>
        <w:t xml:space="preserve"> </w:t>
      </w:r>
      <w:r>
        <w:rPr>
          <w:rFonts w:hint="eastAsia"/>
        </w:rPr>
        <w:t>추가정보를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처리하려합니다</w:t>
      </w:r>
      <w:r>
        <w:rPr>
          <w:rFonts w:hint="eastAsia"/>
        </w:rPr>
        <w:t>.</w:t>
      </w:r>
    </w:p>
    <w:p w14:paraId="42484CEE" w14:textId="77777777" w:rsidR="00D813BC" w:rsidRDefault="00D813B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p w14:paraId="6ABC1E59" w14:textId="77777777" w:rsidR="002D3B1C" w:rsidRDefault="002D3B1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  <w:r>
        <w:rPr>
          <w:rFonts w:hint="eastAsia"/>
          <w:b/>
        </w:rPr>
        <w:t xml:space="preserve">[ </w:t>
      </w:r>
      <w:r w:rsidRPr="00D87D42">
        <w:rPr>
          <w:rFonts w:hint="eastAsia"/>
          <w:b/>
        </w:rPr>
        <w:t>출금동의등록파일의</w:t>
      </w:r>
      <w:r w:rsidRPr="00D87D42">
        <w:rPr>
          <w:rFonts w:hint="eastAsia"/>
          <w:b/>
        </w:rPr>
        <w:t xml:space="preserve"> </w:t>
      </w:r>
      <w:r w:rsidRPr="00D87D42">
        <w:rPr>
          <w:b/>
        </w:rPr>
        <w:t>DATA</w:t>
      </w:r>
      <w:r w:rsidRPr="00D87D42">
        <w:rPr>
          <w:rFonts w:hint="eastAsia"/>
          <w:b/>
        </w:rPr>
        <w:t>부</w:t>
      </w:r>
      <w:r>
        <w:rPr>
          <w:rFonts w:hint="eastAsia"/>
          <w:b/>
        </w:rPr>
        <w:t xml:space="preserve"> ]</w:t>
      </w:r>
    </w:p>
    <w:p w14:paraId="4DE53F02" w14:textId="77777777" w:rsidR="002D3B1C" w:rsidRPr="00D813BC" w:rsidRDefault="002D3B1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44"/>
        <w:gridCol w:w="1383"/>
        <w:gridCol w:w="2307"/>
        <w:gridCol w:w="1378"/>
        <w:gridCol w:w="2312"/>
      </w:tblGrid>
      <w:tr w:rsidR="002D3B1C" w:rsidRPr="00020550" w14:paraId="30B3C91E" w14:textId="77777777" w:rsidTr="00023940">
        <w:trPr>
          <w:trHeight w:val="284"/>
        </w:trPr>
        <w:tc>
          <w:tcPr>
            <w:tcW w:w="3227" w:type="dxa"/>
            <w:gridSpan w:val="2"/>
            <w:vAlign w:val="center"/>
          </w:tcPr>
          <w:p w14:paraId="6EAF012C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기존구성</w:t>
            </w:r>
          </w:p>
        </w:tc>
        <w:tc>
          <w:tcPr>
            <w:tcW w:w="5997" w:type="dxa"/>
            <w:gridSpan w:val="3"/>
            <w:vAlign w:val="center"/>
          </w:tcPr>
          <w:p w14:paraId="4ACCDFD5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변경구성</w:t>
            </w:r>
          </w:p>
        </w:tc>
      </w:tr>
      <w:tr w:rsidR="002D3B1C" w:rsidRPr="00020550" w14:paraId="5BB2D1A9" w14:textId="77777777" w:rsidTr="00023940">
        <w:trPr>
          <w:trHeight w:val="284"/>
        </w:trPr>
        <w:tc>
          <w:tcPr>
            <w:tcW w:w="1844" w:type="dxa"/>
            <w:vAlign w:val="center"/>
          </w:tcPr>
          <w:p w14:paraId="7C375C76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항목명칭</w:t>
            </w:r>
          </w:p>
        </w:tc>
        <w:tc>
          <w:tcPr>
            <w:tcW w:w="1383" w:type="dxa"/>
            <w:vAlign w:val="center"/>
          </w:tcPr>
          <w:p w14:paraId="72E30F87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길이</w:t>
            </w:r>
            <w:r w:rsidRPr="00284720">
              <w:rPr>
                <w:rFonts w:hint="eastAsia"/>
                <w:b/>
                <w:sz w:val="18"/>
                <w:szCs w:val="18"/>
              </w:rPr>
              <w:t>(</w:t>
            </w:r>
            <w:r w:rsidRPr="00284720">
              <w:rPr>
                <w:b/>
                <w:sz w:val="18"/>
                <w:szCs w:val="18"/>
              </w:rPr>
              <w:t>byte)</w:t>
            </w:r>
          </w:p>
        </w:tc>
        <w:tc>
          <w:tcPr>
            <w:tcW w:w="2307" w:type="dxa"/>
            <w:vAlign w:val="center"/>
          </w:tcPr>
          <w:p w14:paraId="0BD7A735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항목명칭</w:t>
            </w:r>
          </w:p>
        </w:tc>
        <w:tc>
          <w:tcPr>
            <w:tcW w:w="1378" w:type="dxa"/>
            <w:vAlign w:val="center"/>
          </w:tcPr>
          <w:p w14:paraId="6B3644CA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길이</w:t>
            </w:r>
            <w:r w:rsidRPr="00284720">
              <w:rPr>
                <w:rFonts w:hint="eastAsia"/>
                <w:b/>
                <w:sz w:val="18"/>
                <w:szCs w:val="18"/>
              </w:rPr>
              <w:t>(</w:t>
            </w:r>
            <w:r w:rsidRPr="00284720">
              <w:rPr>
                <w:b/>
                <w:sz w:val="18"/>
                <w:szCs w:val="18"/>
              </w:rPr>
              <w:t>byte)</w:t>
            </w:r>
          </w:p>
        </w:tc>
        <w:tc>
          <w:tcPr>
            <w:tcW w:w="2312" w:type="dxa"/>
            <w:vAlign w:val="center"/>
          </w:tcPr>
          <w:p w14:paraId="1BF9DD7D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비고</w:t>
            </w:r>
          </w:p>
        </w:tc>
      </w:tr>
      <w:tr w:rsidR="002D3B1C" w:rsidRPr="00020550" w14:paraId="29CCF2C1" w14:textId="77777777" w:rsidTr="00023940">
        <w:trPr>
          <w:trHeight w:val="284"/>
        </w:trPr>
        <w:tc>
          <w:tcPr>
            <w:tcW w:w="1844" w:type="dxa"/>
            <w:vAlign w:val="center"/>
          </w:tcPr>
          <w:p w14:paraId="762224A5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전화번호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핸드폰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383" w:type="dxa"/>
            <w:vAlign w:val="center"/>
          </w:tcPr>
          <w:p w14:paraId="16E4CF7F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7" w:type="dxa"/>
            <w:vAlign w:val="center"/>
          </w:tcPr>
          <w:p w14:paraId="62F8F0DC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전화번호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핸드폰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378" w:type="dxa"/>
            <w:vAlign w:val="center"/>
          </w:tcPr>
          <w:p w14:paraId="033D0AD5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12" w:type="dxa"/>
            <w:vAlign w:val="center"/>
          </w:tcPr>
          <w:p w14:paraId="57D537DD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2D3B1C" w:rsidRPr="00020550" w14:paraId="013B41E1" w14:textId="77777777" w:rsidTr="00023940">
        <w:trPr>
          <w:trHeight w:val="284"/>
        </w:trPr>
        <w:tc>
          <w:tcPr>
            <w:tcW w:w="1844" w:type="dxa"/>
            <w:vMerge w:val="restart"/>
            <w:vAlign w:val="center"/>
          </w:tcPr>
          <w:p w14:paraId="36899BF3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 w:rsidRPr="002D3B1C">
              <w:rPr>
                <w:sz w:val="18"/>
                <w:szCs w:val="18"/>
              </w:rPr>
              <w:t>FILLER_3</w:t>
            </w:r>
          </w:p>
        </w:tc>
        <w:tc>
          <w:tcPr>
            <w:tcW w:w="1383" w:type="dxa"/>
            <w:vMerge w:val="restart"/>
            <w:vAlign w:val="center"/>
          </w:tcPr>
          <w:p w14:paraId="583077D7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307" w:type="dxa"/>
            <w:vAlign w:val="center"/>
          </w:tcPr>
          <w:p w14:paraId="567266A5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예금주실명번호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종류</w:t>
            </w:r>
          </w:p>
        </w:tc>
        <w:tc>
          <w:tcPr>
            <w:tcW w:w="1378" w:type="dxa"/>
            <w:vAlign w:val="center"/>
          </w:tcPr>
          <w:p w14:paraId="7DD8A539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312" w:type="dxa"/>
            <w:vAlign w:val="center"/>
          </w:tcPr>
          <w:p w14:paraId="7B478160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0: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개인고객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또는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외국인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,  1: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사업자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, 2: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여권번호</w:t>
            </w:r>
          </w:p>
        </w:tc>
      </w:tr>
      <w:tr w:rsidR="002D3B1C" w:rsidRPr="00316A39" w14:paraId="7404BFD5" w14:textId="77777777" w:rsidTr="005855B0">
        <w:trPr>
          <w:trHeight w:val="596"/>
        </w:trPr>
        <w:tc>
          <w:tcPr>
            <w:tcW w:w="1844" w:type="dxa"/>
            <w:vMerge/>
            <w:vAlign w:val="center"/>
          </w:tcPr>
          <w:p w14:paraId="595B0DE8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83" w:type="dxa"/>
            <w:vMerge/>
            <w:vAlign w:val="center"/>
          </w:tcPr>
          <w:p w14:paraId="15316DD4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244F1637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동의자료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구분</w:t>
            </w:r>
          </w:p>
        </w:tc>
        <w:tc>
          <w:tcPr>
            <w:tcW w:w="1378" w:type="dxa"/>
            <w:vAlign w:val="center"/>
          </w:tcPr>
          <w:p w14:paraId="0913F84D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312" w:type="dxa"/>
            <w:vAlign w:val="center"/>
          </w:tcPr>
          <w:p w14:paraId="5E295DEA" w14:textId="77777777" w:rsidR="002D3B1C" w:rsidRPr="00316A39" w:rsidRDefault="002D3B1C" w:rsidP="00045F65">
            <w:pPr>
              <w:pStyle w:val="a8"/>
              <w:rPr>
                <w:rFonts w:ascii="맑은 고딕" w:eastAsia="맑은 고딕" w:hAnsi="맑은 고딕" w:cs="굴림"/>
                <w:color w:val="000000"/>
                <w:shd w:val="clear" w:color="auto" w:fill="auto"/>
              </w:rPr>
            </w:pPr>
            <w:r w:rsidRPr="00C13163">
              <w:rPr>
                <w:rFonts w:hint="eastAsia"/>
                <w:highlight w:val="yellow"/>
              </w:rPr>
              <w:t>서면=‘1’,공인인증=‘2’, 일반인증=‘3’, 녹취=‘4’, ARS=‘5’</w:t>
            </w:r>
            <w:r w:rsidR="00316A39">
              <w:rPr>
                <w:rFonts w:hint="eastAsia"/>
                <w:highlight w:val="yellow"/>
              </w:rPr>
              <w:t>,</w:t>
            </w:r>
            <w:r w:rsidR="00316A39">
              <w:rPr>
                <w:highlight w:val="yellow"/>
              </w:rPr>
              <w:t xml:space="preserve"> </w:t>
            </w:r>
            <w:r w:rsidR="00316A39" w:rsidRPr="00316A39">
              <w:rPr>
                <w:rFonts w:ascii="맑은 고딕" w:eastAsia="맑은 고딕" w:hAnsi="맑은 고딕" w:cs="굴림" w:hint="eastAsia"/>
                <w:color w:val="000000"/>
                <w:shd w:val="clear" w:color="auto" w:fill="auto"/>
              </w:rPr>
              <w:t>기타</w:t>
            </w:r>
            <w:r w:rsidR="00316A39">
              <w:rPr>
                <w:rFonts w:ascii="맑은 고딕" w:eastAsia="맑은 고딕" w:hAnsi="맑은 고딕" w:cs="굴림"/>
                <w:color w:val="000000"/>
                <w:shd w:val="clear" w:color="auto" w:fill="auto"/>
              </w:rPr>
              <w:t>=</w:t>
            </w:r>
            <w:r w:rsidR="00316A39" w:rsidRPr="00316A39">
              <w:rPr>
                <w:rFonts w:ascii="맑은 고딕" w:eastAsia="맑은 고딕" w:hAnsi="맑은 고딕" w:cs="굴림" w:hint="eastAsia"/>
                <w:color w:val="000000"/>
                <w:shd w:val="clear" w:color="auto" w:fill="auto"/>
              </w:rPr>
              <w:t>‘6’</w:t>
            </w:r>
          </w:p>
        </w:tc>
      </w:tr>
      <w:tr w:rsidR="002D3B1C" w:rsidRPr="00020550" w14:paraId="2BAC002B" w14:textId="77777777" w:rsidTr="00023940">
        <w:trPr>
          <w:trHeight w:val="284"/>
        </w:trPr>
        <w:tc>
          <w:tcPr>
            <w:tcW w:w="1844" w:type="dxa"/>
            <w:vMerge/>
            <w:vAlign w:val="center"/>
          </w:tcPr>
          <w:p w14:paraId="754048CF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83" w:type="dxa"/>
            <w:vMerge/>
            <w:vAlign w:val="center"/>
          </w:tcPr>
          <w:p w14:paraId="3E3625E9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3E592719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2D3B1C">
              <w:rPr>
                <w:sz w:val="18"/>
                <w:szCs w:val="18"/>
                <w:highlight w:val="yellow"/>
              </w:rPr>
              <w:t>FILLER_3</w:t>
            </w:r>
          </w:p>
        </w:tc>
        <w:tc>
          <w:tcPr>
            <w:tcW w:w="1378" w:type="dxa"/>
            <w:vAlign w:val="center"/>
          </w:tcPr>
          <w:p w14:paraId="7D3DC08C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2312" w:type="dxa"/>
            <w:vAlign w:val="center"/>
          </w:tcPr>
          <w:p w14:paraId="4510AC3A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</w:p>
        </w:tc>
      </w:tr>
    </w:tbl>
    <w:p w14:paraId="008F35F6" w14:textId="77777777" w:rsidR="00581BB6" w:rsidRPr="00D813BC" w:rsidRDefault="00581BB6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p w14:paraId="1115C4A9" w14:textId="77777777" w:rsidR="00083664" w:rsidRDefault="00483FF3" w:rsidP="00083664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 xml:space="preserve">.2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r w:rsidR="00083664">
        <w:rPr>
          <w:rFonts w:hint="eastAsia"/>
        </w:rPr>
        <w:t xml:space="preserve"> </w:t>
      </w:r>
      <w:r w:rsidR="00815692">
        <w:rPr>
          <w:rFonts w:hint="eastAsia"/>
        </w:rPr>
        <w:t>정보</w:t>
      </w:r>
      <w:r w:rsidR="00815692">
        <w:rPr>
          <w:rFonts w:hint="eastAsia"/>
        </w:rPr>
        <w:t xml:space="preserve"> </w:t>
      </w:r>
      <w:r w:rsidR="00083664">
        <w:rPr>
          <w:rFonts w:hint="eastAsia"/>
        </w:rPr>
        <w:t>검증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결과</w:t>
      </w:r>
      <w:r w:rsidR="00083664">
        <w:rPr>
          <w:rFonts w:hint="eastAsia"/>
        </w:rPr>
        <w:t>(FB0120)</w:t>
      </w:r>
      <w:bookmarkEnd w:id="24"/>
    </w:p>
    <w:p w14:paraId="0B2633E8" w14:textId="77777777" w:rsidR="00083664" w:rsidRDefault="00DE35E7" w:rsidP="00083664">
      <w:pPr>
        <w:pStyle w:val="a6"/>
      </w:pPr>
      <w:r>
        <w:rPr>
          <w:rFonts w:hint="eastAsia"/>
        </w:rPr>
        <w:t>통합기관</w:t>
      </w:r>
      <w:r w:rsidR="00083664">
        <w:rPr>
          <w:rFonts w:hint="eastAsia"/>
        </w:rPr>
        <w:t xml:space="preserve">이 </w:t>
      </w:r>
      <w:r w:rsidR="00CC3597">
        <w:rPr>
          <w:rFonts w:hint="eastAsia"/>
        </w:rPr>
        <w:t>펌VAN사</w:t>
      </w:r>
      <w:r w:rsidR="00083664">
        <w:rPr>
          <w:rFonts w:hint="eastAsia"/>
        </w:rPr>
        <w:t>로부터 수신한 증빙자료 파일</w:t>
      </w:r>
      <w:r w:rsidR="00E81E09">
        <w:rPr>
          <w:rFonts w:hint="eastAsia"/>
        </w:rPr>
        <w:t xml:space="preserve"> 검증 후</w:t>
      </w:r>
      <w:r w:rsidR="00083664">
        <w:rPr>
          <w:rFonts w:hint="eastAsia"/>
        </w:rPr>
        <w:t xml:space="preserve">, </w:t>
      </w:r>
      <w:r w:rsidR="00CE3A34">
        <w:rPr>
          <w:rFonts w:hint="eastAsia"/>
        </w:rPr>
        <w:t>오류 발생</w:t>
      </w:r>
      <w:r w:rsidR="00E81E09">
        <w:rPr>
          <w:rFonts w:hint="eastAsia"/>
        </w:rPr>
        <w:t xml:space="preserve"> </w:t>
      </w:r>
      <w:r w:rsidR="00083664">
        <w:rPr>
          <w:rFonts w:hint="eastAsia"/>
        </w:rPr>
        <w:t>내역</w:t>
      </w:r>
      <w:r w:rsidR="00E81E09">
        <w:rPr>
          <w:rFonts w:hint="eastAsia"/>
        </w:rPr>
        <w:t>만</w:t>
      </w:r>
      <w:r w:rsidR="00083664">
        <w:rPr>
          <w:rFonts w:hint="eastAsia"/>
        </w:rPr>
        <w:t xml:space="preserve"> 생성.</w:t>
      </w:r>
    </w:p>
    <w:p w14:paraId="53A20636" w14:textId="77777777" w:rsidR="00E81E09" w:rsidRDefault="00E81E09" w:rsidP="00083664">
      <w:pPr>
        <w:pStyle w:val="a6"/>
      </w:pPr>
      <w:r>
        <w:rPr>
          <w:rFonts w:hint="eastAsia"/>
        </w:rPr>
        <w:t xml:space="preserve">오류 건이 없을 경우, Header 부와 Trailer 부로 구성된 파일을 생성(Header 부의 </w:t>
      </w:r>
      <w:r>
        <w:t>“</w:t>
      </w:r>
      <w:r>
        <w:rPr>
          <w:rFonts w:hint="eastAsia"/>
        </w:rPr>
        <w:t>Data Record 수</w:t>
      </w:r>
      <w:r>
        <w:t>”</w:t>
      </w:r>
      <w:r>
        <w:rPr>
          <w:rFonts w:hint="eastAsia"/>
        </w:rPr>
        <w:t xml:space="preserve"> 항목은 </w:t>
      </w:r>
      <w:r>
        <w:t>“</w:t>
      </w:r>
      <w:r>
        <w:rPr>
          <w:rFonts w:hint="eastAsia"/>
        </w:rPr>
        <w:t>0</w:t>
      </w:r>
      <w:r>
        <w:t>”</w:t>
      </w:r>
      <w:r>
        <w:rPr>
          <w:rFonts w:hint="eastAsia"/>
        </w:rPr>
        <w:t>으로 설정)</w:t>
      </w:r>
    </w:p>
    <w:p w14:paraId="09D52D49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(1) HEADER RECORD</w:t>
      </w:r>
    </w:p>
    <w:tbl>
      <w:tblPr>
        <w:tblW w:w="9088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05"/>
        <w:gridCol w:w="3463"/>
        <w:gridCol w:w="1303"/>
      </w:tblGrid>
      <w:tr w:rsidR="00083664" w:rsidRPr="00DF73D6" w14:paraId="7FE29D3C" w14:textId="77777777" w:rsidTr="00A31EF0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6F547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6C81A2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D959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01FB3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6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CCCE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C85B7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779F0545" w14:textId="77777777" w:rsidTr="00A31EF0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3B70C65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5370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4B3DF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6F5571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6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AE878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Header 부 식별번호</w:t>
            </w:r>
          </w:p>
        </w:tc>
        <w:tc>
          <w:tcPr>
            <w:tcW w:w="130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5518A3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H</w:t>
            </w:r>
            <w:r w:rsidRPr="00E12C89">
              <w:t>’</w:t>
            </w:r>
          </w:p>
        </w:tc>
      </w:tr>
      <w:tr w:rsidR="00083664" w:rsidRPr="00E12C89" w14:paraId="1E2BBF15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A9A230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E79DD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0793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EED68A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45E67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674CE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FB0120</w:t>
            </w:r>
          </w:p>
        </w:tc>
      </w:tr>
      <w:tr w:rsidR="00083664" w:rsidRPr="00E12C89" w14:paraId="16F2D9F9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F4E3D9B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E26E5" w14:textId="77777777" w:rsidR="00083664" w:rsidRPr="00E12C89" w:rsidRDefault="005E3011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펌VAN</w:t>
            </w:r>
            <w:r w:rsidR="00083664" w:rsidRPr="00E12C89">
              <w:rPr>
                <w:rFonts w:hint="eastAsia"/>
              </w:rPr>
              <w:t xml:space="preserve">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6F2E4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1E0C42F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D3111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금융결제원에서 설정한 </w:t>
            </w:r>
            <w:r w:rsidR="00CC3597">
              <w:rPr>
                <w:rFonts w:hint="eastAsia"/>
              </w:rPr>
              <w:t>펌VAN사</w:t>
            </w:r>
            <w:r w:rsidR="00CC3597" w:rsidRPr="00E12C89">
              <w:rPr>
                <w:rFonts w:hint="eastAsia"/>
              </w:rPr>
              <w:t xml:space="preserve"> </w:t>
            </w:r>
            <w:r w:rsidRPr="00E12C89">
              <w:rPr>
                <w:rFonts w:hint="eastAsia"/>
              </w:rPr>
              <w:t>코드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4A821" w14:textId="77777777" w:rsidR="00083664" w:rsidRPr="00E12C89" w:rsidRDefault="005F2157" w:rsidP="00045F65">
            <w:pPr>
              <w:pStyle w:val="a8"/>
            </w:pPr>
            <w:r>
              <w:rPr>
                <w:rFonts w:hint="eastAsia"/>
              </w:rPr>
              <w:t>VKN</w:t>
            </w:r>
          </w:p>
        </w:tc>
      </w:tr>
      <w:tr w:rsidR="00083664" w:rsidRPr="00E12C89" w14:paraId="1AE314BC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DA0F314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A4D5D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6AF72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3D566E7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D9987D" w14:textId="77777777" w:rsidR="00286542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BD4E5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B98690E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49F24F9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A3288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처리기준일자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6F95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A32A1B7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72A340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출금이체 등록 일자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EDA9C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3CC14865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103057D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69096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 VAN 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58DDA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EEFC95A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C3D69" w14:textId="77777777" w:rsidR="00083664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9CDC6F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042B158" w14:textId="77777777" w:rsidTr="00A31EF0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E031BC3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CF636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E3E72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AFE8A89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56BA2" w14:textId="77777777" w:rsidR="00286542" w:rsidRPr="00E12C89" w:rsidRDefault="00B458AB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CEF2BA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233A2C6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99A6CD6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E2EE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Data부 Record </w:t>
            </w:r>
            <w:r w:rsidRPr="00E12C89">
              <w:t>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B0421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28A2B25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A61D62" w14:textId="77777777" w:rsidR="00083664" w:rsidRPr="00E12C89" w:rsidRDefault="0035751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C20482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5DB70C4C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1F884EF" w14:textId="77777777" w:rsidR="00083664" w:rsidRPr="00815692" w:rsidRDefault="000F2258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09A2A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73930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859D110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</w:t>
            </w:r>
            <w:r w:rsidR="000F2258">
              <w:rPr>
                <w:rFonts w:hint="eastAsia"/>
              </w:rPr>
              <w:t>19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B61893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D9770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DE35E7" w:rsidRPr="00E12C89" w14:paraId="652EA4B3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25F9C85" w14:textId="77777777" w:rsidR="00DE35E7" w:rsidRDefault="00DE35E7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047D26" w14:textId="77777777" w:rsidR="00DE35E7" w:rsidRPr="00E12C89" w:rsidRDefault="00DE35E7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41E4AE" w14:textId="77777777" w:rsidR="00DE35E7" w:rsidRPr="00E12C89" w:rsidRDefault="00DE35E7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6EEEB2A" w14:textId="77777777" w:rsidR="00DE35E7" w:rsidRPr="00E12C89" w:rsidRDefault="00DE35E7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058CB" w14:textId="77777777" w:rsidR="00DE35E7" w:rsidRPr="00E12C89" w:rsidRDefault="00DE35E7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B0F80" w14:textId="77777777" w:rsidR="00DE35E7" w:rsidRPr="00E12C89" w:rsidRDefault="00DE35E7" w:rsidP="00045F65">
            <w:pPr>
              <w:pStyle w:val="a8"/>
            </w:pPr>
          </w:p>
        </w:tc>
      </w:tr>
      <w:tr w:rsidR="00083664" w:rsidRPr="00E12C89" w14:paraId="3B3B2446" w14:textId="77777777" w:rsidTr="00A31EF0">
        <w:trPr>
          <w:trHeight w:val="315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7142F7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922D2B4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</w:t>
            </w:r>
            <w:r w:rsidR="00DE35E7">
              <w:t>2</w:t>
            </w:r>
          </w:p>
        </w:tc>
        <w:tc>
          <w:tcPr>
            <w:tcW w:w="3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9F61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3B59C" w14:textId="77777777" w:rsidR="00083664" w:rsidRPr="00E12C89" w:rsidRDefault="00083664" w:rsidP="00045F65">
            <w:pPr>
              <w:pStyle w:val="a8"/>
            </w:pPr>
          </w:p>
        </w:tc>
      </w:tr>
    </w:tbl>
    <w:p w14:paraId="66EB5BFB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(2) DATA RECORD</w:t>
      </w:r>
    </w:p>
    <w:tbl>
      <w:tblPr>
        <w:tblW w:w="9229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1"/>
        <w:gridCol w:w="2257"/>
        <w:gridCol w:w="850"/>
        <w:gridCol w:w="993"/>
        <w:gridCol w:w="3450"/>
        <w:gridCol w:w="1228"/>
      </w:tblGrid>
      <w:tr w:rsidR="00CB3446" w:rsidRPr="00DF73D6" w14:paraId="5A49A053" w14:textId="77777777" w:rsidTr="003C0478">
        <w:trPr>
          <w:trHeight w:val="60"/>
        </w:trPr>
        <w:tc>
          <w:tcPr>
            <w:tcW w:w="451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E34A21E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57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43C555A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9A352A8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19A6E5B4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50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</w:tcPr>
          <w:p w14:paraId="32C6E8BB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228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3DB2C92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B3446" w:rsidRPr="00DF73D6" w14:paraId="397D4B02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5986E56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3CDBF72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73648F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899E953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398D477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Data 부 식별번호</w:t>
            </w:r>
          </w:p>
        </w:tc>
        <w:tc>
          <w:tcPr>
            <w:tcW w:w="122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1BC5B9" w14:textId="77777777" w:rsidR="00CB3446" w:rsidRPr="0041286C" w:rsidRDefault="00CB3446" w:rsidP="00045F65">
            <w:pPr>
              <w:pStyle w:val="a8"/>
            </w:pPr>
            <w:r w:rsidRPr="0041286C">
              <w:t>‘</w:t>
            </w:r>
            <w:r w:rsidRPr="0041286C">
              <w:rPr>
                <w:rFonts w:hint="eastAsia"/>
              </w:rPr>
              <w:t>D</w:t>
            </w:r>
            <w:r w:rsidRPr="0041286C">
              <w:t>’</w:t>
            </w:r>
          </w:p>
        </w:tc>
      </w:tr>
      <w:tr w:rsidR="00CB3446" w:rsidRPr="00DF73D6" w14:paraId="178C26C4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6B36ED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CB0AD4F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처리순번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0F5A32A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A8158A7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10</w:t>
            </w:r>
          </w:p>
        </w:tc>
        <w:tc>
          <w:tcPr>
            <w:tcW w:w="3450" w:type="dxa"/>
            <w:vMerge w:val="restart"/>
            <w:tcBorders>
              <w:top w:val="nil"/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32C2B5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FB0110 설정값 적용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644A87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7C26FCDA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6B7DB48" w14:textId="77777777" w:rsidR="00CB3446" w:rsidRDefault="00CB3446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6644E33" w14:textId="77777777" w:rsidR="00CB3446" w:rsidRDefault="00CB3446" w:rsidP="00045F65">
            <w:pPr>
              <w:pStyle w:val="a8"/>
            </w:pPr>
            <w:r>
              <w:rPr>
                <w:rFonts w:hint="eastAsia"/>
              </w:rPr>
              <w:t>전문추적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118A383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945C024" w14:textId="77777777" w:rsidR="00CB3446" w:rsidRDefault="00CB3446" w:rsidP="00045F65">
            <w:pPr>
              <w:pStyle w:val="afff6"/>
            </w:pPr>
            <w:r>
              <w:rPr>
                <w:rFonts w:hint="eastAsia"/>
              </w:rPr>
              <w:t>30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3E8FFF7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CB08D3B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3309E143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EBF3106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7C8C0DF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신청</w:t>
            </w:r>
            <w:r w:rsidRPr="0041286C">
              <w:rPr>
                <w:rFonts w:hint="eastAsia"/>
              </w:rPr>
              <w:t>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B9BF112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87C1302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AF21AE6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FEEE54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682C3919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D138B87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1DC78C3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예금주 실명번호 종류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211859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53EC6E7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461459D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86CA1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1988C9B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3976168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18086C8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 xml:space="preserve">예금주 실명번호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ABF82BF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</w:t>
            </w: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00795EE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13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E0F9C4E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EC5C2A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7C2EFB86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456C583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FE41D11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D3BD864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BE9252E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A444009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596972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5857FD1D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1743DF7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379F0FD" w14:textId="77777777" w:rsidR="00CB3446" w:rsidRPr="00E12C89" w:rsidRDefault="00CB3446" w:rsidP="00045F65">
            <w:pPr>
              <w:pStyle w:val="a8"/>
              <w:rPr>
                <w:rFonts w:cs="굴림"/>
                <w:b/>
              </w:rPr>
            </w:pPr>
            <w:r>
              <w:rPr>
                <w:rFonts w:hint="eastAsia"/>
              </w:rPr>
              <w:t>실시간 등록 여부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81F05F6" w14:textId="77777777" w:rsidR="00CB3446" w:rsidRPr="00E12C89" w:rsidRDefault="00CB3446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9345EFF" w14:textId="77777777" w:rsidR="00CB3446" w:rsidRPr="00E12C89" w:rsidRDefault="00CB3446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92D320E" w14:textId="77777777" w:rsidR="00CB3446" w:rsidRPr="006C5E1F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E61FA0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72D11FB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2962005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4573B88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하위기관코드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1939078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51A310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D8711A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277C0D2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1C9B7F4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7178DEB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DAC5202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납부자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6D2BDD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DC9B3E6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30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E0773BE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F01D29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9A9FF8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46E3796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3572DD6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2865B5D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76BB27D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3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9AB25A0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F3826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64670C55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9BC5281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12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8B5F9C1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계좌번호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83B2140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F7780A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69019F4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408CD1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A8580CC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05113F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13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1789519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증빙구분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9FC9ECC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B64D339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60806C0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F7D3CF" w14:textId="77777777" w:rsidR="00CB3446" w:rsidRPr="00F12F9F" w:rsidRDefault="00CB3446" w:rsidP="00045F65">
            <w:pPr>
              <w:pStyle w:val="a8"/>
            </w:pPr>
          </w:p>
        </w:tc>
      </w:tr>
      <w:tr w:rsidR="00CB3446" w:rsidRPr="00DF73D6" w14:paraId="03F7F99E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EAAC85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14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8D53861" w14:textId="77777777" w:rsidR="00CB3446" w:rsidRPr="00E12C89" w:rsidRDefault="00CB3446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확장자명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6E0BB9A" w14:textId="77777777" w:rsidR="00CB3446" w:rsidRPr="00E12C89" w:rsidRDefault="00CB3446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689DF08" w14:textId="77777777" w:rsidR="00CB3446" w:rsidRPr="00E12C89" w:rsidRDefault="00CB3446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023E18D1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4AB46A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300081E2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B2FC1DE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15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22D4693" w14:textId="77777777" w:rsidR="00CB3446" w:rsidRPr="00E12C89" w:rsidRDefault="00CB3446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증빙자료크기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DF968F1" w14:textId="77777777" w:rsidR="00CB3446" w:rsidRPr="00E12C89" w:rsidRDefault="00CB3446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43BC2D6" w14:textId="77777777" w:rsidR="00CB3446" w:rsidRPr="00E12C89" w:rsidRDefault="00CB3446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34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3AE6B0E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4DAD5D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7AB3C565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E837E51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16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5919A48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응답</w:t>
            </w:r>
            <w:r w:rsidRPr="0041286C">
              <w:rPr>
                <w:rFonts w:hint="eastAsia"/>
              </w:rPr>
              <w:t>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DD8801E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5B7CF12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4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78FCD04" w14:textId="77777777" w:rsidR="00CB3446" w:rsidRDefault="00CB3446" w:rsidP="00045F65">
            <w:pPr>
              <w:pStyle w:val="a8"/>
            </w:pPr>
            <w:r>
              <w:rPr>
                <w:rFonts w:hint="eastAsia"/>
              </w:rPr>
              <w:t>출금이체 증빙자료 정보 검증 후 응답코드를 펌VAN사로 전송</w:t>
            </w:r>
          </w:p>
          <w:p w14:paraId="42B8E65F" w14:textId="77777777" w:rsidR="00CB3446" w:rsidRPr="00DD0464" w:rsidRDefault="00CB3446" w:rsidP="00045F65">
            <w:pPr>
              <w:pStyle w:val="a8"/>
            </w:pPr>
            <w:r>
              <w:rPr>
                <w:rFonts w:hint="eastAsia"/>
              </w:rPr>
              <w:t xml:space="preserve">(첨부1. </w:t>
            </w:r>
            <w:r w:rsidR="00460B2A">
              <w:rPr>
                <w:rFonts w:hint="eastAsia"/>
              </w:rPr>
              <w:t>일괄 전송 업무 처리 결과 코드집</w:t>
            </w:r>
            <w:r>
              <w:rPr>
                <w:rFonts w:hint="eastAsia"/>
              </w:rPr>
              <w:t xml:space="preserve"> 참조)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6AB522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58C166A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DA8B10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17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B9CEEDB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E8404B3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9B52942" w14:textId="77777777" w:rsidR="00CB3446" w:rsidRPr="0041286C" w:rsidRDefault="003F2B76" w:rsidP="00045F65">
            <w:pPr>
              <w:pStyle w:val="afff6"/>
            </w:pPr>
            <w:r>
              <w:t>237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5FCA7D5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8BF94EF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SPACE</w:t>
            </w:r>
          </w:p>
        </w:tc>
      </w:tr>
      <w:tr w:rsidR="00DE35E7" w:rsidRPr="00DF73D6" w14:paraId="0267709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0E8BAF45" w14:textId="77777777" w:rsidR="00DE35E7" w:rsidRDefault="00DE35E7" w:rsidP="00045F65">
            <w:pPr>
              <w:pStyle w:val="afff6"/>
            </w:pPr>
            <w:r>
              <w:rPr>
                <w:rFonts w:hint="eastAsia"/>
              </w:rPr>
              <w:t>18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CFB00D" w14:textId="77777777" w:rsidR="00DE35E7" w:rsidRPr="0041286C" w:rsidRDefault="00DE35E7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DA1AF39" w14:textId="77777777" w:rsidR="00DE35E7" w:rsidRDefault="00DE35E7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3ECC0901" w14:textId="77777777" w:rsidR="00DE35E7" w:rsidRPr="0041286C" w:rsidRDefault="00DE35E7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824966" w14:textId="77777777" w:rsidR="00DE35E7" w:rsidRPr="0041286C" w:rsidRDefault="00DE35E7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46A653" w14:textId="77777777" w:rsidR="00DE35E7" w:rsidRDefault="00DE35E7" w:rsidP="00045F65">
            <w:pPr>
              <w:pStyle w:val="a8"/>
            </w:pPr>
          </w:p>
        </w:tc>
      </w:tr>
      <w:tr w:rsidR="00CB3446" w:rsidRPr="00DF73D6" w14:paraId="73DC96AB" w14:textId="77777777" w:rsidTr="003C0478">
        <w:trPr>
          <w:trHeight w:val="70"/>
        </w:trPr>
        <w:tc>
          <w:tcPr>
            <w:tcW w:w="35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556C0F8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Total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C35D6D0" w14:textId="77777777" w:rsidR="00CB3446" w:rsidRPr="0041286C" w:rsidRDefault="006B2C99" w:rsidP="00045F65">
            <w:pPr>
              <w:pStyle w:val="afff6"/>
            </w:pPr>
            <w:r>
              <w:rPr>
                <w:rFonts w:hint="eastAsia"/>
              </w:rPr>
              <w:t>402</w:t>
            </w:r>
          </w:p>
        </w:tc>
        <w:tc>
          <w:tcPr>
            <w:tcW w:w="34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87EEFE9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8C68B58" w14:textId="77777777" w:rsidR="00CB3446" w:rsidRPr="0041286C" w:rsidRDefault="00CB3446" w:rsidP="00045F65">
            <w:pPr>
              <w:pStyle w:val="a8"/>
            </w:pPr>
          </w:p>
        </w:tc>
      </w:tr>
    </w:tbl>
    <w:p w14:paraId="708D06F1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(3) TRAILER RECORD</w:t>
      </w:r>
    </w:p>
    <w:tbl>
      <w:tblPr>
        <w:tblW w:w="9093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250"/>
        <w:gridCol w:w="742"/>
        <w:gridCol w:w="1140"/>
        <w:gridCol w:w="3255"/>
        <w:gridCol w:w="1281"/>
      </w:tblGrid>
      <w:tr w:rsidR="00083664" w:rsidRPr="00DF73D6" w14:paraId="656061A2" w14:textId="77777777" w:rsidTr="007E0207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0503F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3751A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5035C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114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C944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255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42028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left w:w="28" w:type="dxa"/>
              <w:right w:w="28" w:type="dxa"/>
            </w:tcMar>
          </w:tcPr>
          <w:p w14:paraId="0866A8A4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DF73D6" w14:paraId="5F6B807B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E7DAF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889C1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9692A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41EA3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25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83DC3" w14:textId="77777777" w:rsidR="00083664" w:rsidRPr="00E12C89" w:rsidRDefault="0008366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T</w:t>
            </w:r>
            <w:r w:rsidRPr="00E12C89">
              <w:t xml:space="preserve">railer </w:t>
            </w:r>
            <w:r w:rsidRPr="00E12C89">
              <w:rPr>
                <w:rFonts w:hint="eastAsia"/>
              </w:rPr>
              <w:t>부 식별번호</w:t>
            </w:r>
          </w:p>
        </w:tc>
        <w:tc>
          <w:tcPr>
            <w:tcW w:w="1281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8D646E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T</w:t>
            </w:r>
            <w:r w:rsidRPr="00E12C89">
              <w:t>’</w:t>
            </w:r>
          </w:p>
        </w:tc>
      </w:tr>
      <w:tr w:rsidR="00083664" w:rsidRPr="00DF73D6" w14:paraId="170DC288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EA17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1D5469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C3B1A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B4310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AD369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01D172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FB0120</w:t>
            </w:r>
          </w:p>
        </w:tc>
      </w:tr>
      <w:tr w:rsidR="00083664" w:rsidRPr="00DF73D6" w14:paraId="743D6F01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C97F4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E162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총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3A317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47E8D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37AEDB" w14:textId="77777777" w:rsidR="00083664" w:rsidRPr="00E12C89" w:rsidRDefault="007E020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 xml:space="preserve">검증 전 파일(FB0110)의 Data Record </w:t>
            </w:r>
            <w:r w:rsidR="00083664" w:rsidRPr="00E12C89">
              <w:rPr>
                <w:rFonts w:hint="eastAsia"/>
              </w:rPr>
              <w:t>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3BD3E9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080D1C3E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85FA3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9EE2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정상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2CE80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8C70A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C8897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정상 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74FB630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173DA7DA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30F7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067A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오류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4FEC7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F1053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E23FE8" w14:textId="77777777" w:rsidR="00083664" w:rsidRPr="00E12C89" w:rsidRDefault="007E020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오류 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7BA7596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242CE40F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D1E0D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6B9F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9A32F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6031D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363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923C7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9274FCA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931BDF" w:rsidRPr="00DF73D6" w14:paraId="2C8FC6DB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5C799" w14:textId="77777777" w:rsidR="00931BDF" w:rsidRPr="00E12C89" w:rsidRDefault="00931BDF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37229B" w14:textId="77777777" w:rsidR="00931BDF" w:rsidRPr="00E12C89" w:rsidRDefault="00931BDF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376EFA" w14:textId="77777777" w:rsidR="00931BDF" w:rsidRPr="00E12C89" w:rsidRDefault="00931BDF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9180F" w14:textId="77777777" w:rsidR="00931BDF" w:rsidRPr="00E12C89" w:rsidRDefault="00931BDF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0CA381" w14:textId="77777777" w:rsidR="00931BDF" w:rsidRPr="00E12C89" w:rsidRDefault="00931BDF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FE98493" w14:textId="77777777" w:rsidR="00931BDF" w:rsidRPr="00E12C89" w:rsidRDefault="00931BDF" w:rsidP="00045F65">
            <w:pPr>
              <w:pStyle w:val="a8"/>
            </w:pPr>
          </w:p>
        </w:tc>
      </w:tr>
      <w:tr w:rsidR="00083664" w:rsidRPr="00DF73D6" w14:paraId="208FB95E" w14:textId="77777777" w:rsidTr="007E0207">
        <w:trPr>
          <w:trHeight w:val="300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CC9607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4558C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</w:t>
            </w:r>
            <w:r w:rsidR="00931BDF">
              <w:t>2</w:t>
            </w:r>
          </w:p>
        </w:tc>
        <w:tc>
          <w:tcPr>
            <w:tcW w:w="3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2AEE1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14:paraId="7EABD177" w14:textId="77777777" w:rsidR="00083664" w:rsidRPr="00E12C89" w:rsidRDefault="00083664" w:rsidP="00045F65">
            <w:pPr>
              <w:pStyle w:val="a8"/>
            </w:pPr>
          </w:p>
        </w:tc>
      </w:tr>
    </w:tbl>
    <w:p w14:paraId="44C71DCB" w14:textId="77777777" w:rsidR="00CE2AAF" w:rsidRDefault="00CE2AAF" w:rsidP="00CE2AAF">
      <w:pPr>
        <w:pStyle w:val="2"/>
      </w:pPr>
      <w:r>
        <w:t>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</w:p>
    <w:p w14:paraId="25CEDC00" w14:textId="77777777" w:rsidR="00CE2AAF" w:rsidRPr="00BE231D" w:rsidRDefault="00CE2AAF" w:rsidP="00CE2AAF">
      <w:pPr>
        <w:pStyle w:val="aff9"/>
        <w:ind w:leftChars="0" w:left="450"/>
      </w:pPr>
      <w:r w:rsidRPr="00C520A4">
        <w:rPr>
          <w:rFonts w:ascii="맑은 고딕" w:hAnsi="맑은 고딕" w:cs="굴림"/>
          <w:color w:val="000000"/>
          <w:kern w:val="0"/>
          <w:szCs w:val="20"/>
          <w:highlight w:val="yellow"/>
          <w:shd w:val="clear" w:color="auto" w:fill="FFFFFF"/>
        </w:rPr>
        <w:t xml:space="preserve">* 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해당업무는 금결원에서 제공하는 웹페이지(</w:t>
      </w:r>
      <w:r w:rsidRPr="00C520A4">
        <w:rPr>
          <w:rFonts w:ascii="맑은 고딕" w:hAnsi="맑은 고딕" w:cs="굴림"/>
          <w:color w:val="000000"/>
          <w:kern w:val="0"/>
          <w:szCs w:val="20"/>
          <w:highlight w:val="yellow"/>
          <w:shd w:val="clear" w:color="auto" w:fill="FFFFFF"/>
        </w:rPr>
        <w:t>payinfo.or.kr/biz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)를 통해서</w:t>
      </w:r>
      <w:r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도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 xml:space="preserve"> 하실</w:t>
      </w:r>
      <w:r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수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 xml:space="preserve"> 있습니다.</w:t>
      </w:r>
    </w:p>
    <w:p w14:paraId="0BDAAB05" w14:textId="77777777" w:rsidR="00CE2AAF" w:rsidRPr="00143E91" w:rsidRDefault="00CE2AAF" w:rsidP="00CE2AAF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>사후점검 동의자료 요청 (FB0410)</w:t>
      </w:r>
    </w:p>
    <w:p w14:paraId="5EDF8913" w14:textId="77777777" w:rsidR="00CE2AAF" w:rsidRDefault="00CE2AAF" w:rsidP="00CE2AAF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CF2D40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통합기관에서 일부면제기관 동의 자료에 대해 사업자번호</w:t>
      </w:r>
      <w:r w:rsidRPr="00CF2D40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 w:rsidRPr="00CF2D40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이용기관코드별 사후점검 요청 파일을 전송</w:t>
      </w:r>
    </w:p>
    <w:p w14:paraId="409A88D3" w14:textId="77777777" w:rsidR="00CE2AAF" w:rsidRPr="00CF2D40" w:rsidRDefault="00CE2AAF" w:rsidP="00CE2AAF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CE2AAF" w:rsidRPr="00CF2D40" w14:paraId="7885A47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FE837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FC2620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F708B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D52F3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3EE93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43D04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E2AAF" w:rsidRPr="00CF2D40" w14:paraId="5EB4081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30CD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FB8EB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5E70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EED320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5877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9E3C6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CE2AAF" w:rsidRPr="00CF2D40" w14:paraId="5F73B3F4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A6EFB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6EA0B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D621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7F7F74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51A4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D1ECF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CE2AAF" w:rsidRPr="00CF2D40" w14:paraId="33E84221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B7FC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254A8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676A5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122419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B8A7C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9335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FKN</w:t>
            </w:r>
          </w:p>
        </w:tc>
      </w:tr>
      <w:tr w:rsidR="00CE2AAF" w:rsidRPr="00CF2D40" w14:paraId="49B9EA12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DB8B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41E5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C018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683C52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E4D3F" w14:textId="77777777" w:rsidR="00CE2AAF" w:rsidRPr="00DD17BA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KSNET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에서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발급받은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b/>
                <w:color w:val="FF0000"/>
                <w:sz w:val="18"/>
                <w:szCs w:val="18"/>
              </w:rPr>
              <w:t>8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자리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업체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ID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61D96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5FC675A9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581A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B46E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BA2A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05A891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A6E08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사후점검 요청 일자 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영업일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BFC9B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CE2AAF" w:rsidRPr="00CF2D40" w14:paraId="69EF0B1F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CCCCE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9D0B5" w14:textId="77777777" w:rsidR="00CE2AAF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78695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56F558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FF03C" w14:textId="77777777" w:rsidR="00CE2AAF" w:rsidRPr="00CF2D40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FF461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610967E4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A94F5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135AC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대표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4E9F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ABF8FF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24F78" w14:textId="77777777" w:rsidR="00CE2AAF" w:rsidRPr="00CF2D40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F818A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74545F13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E3911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1CB1C" w14:textId="77777777" w:rsidR="00CE2AAF" w:rsidRPr="00CF2D40" w:rsidRDefault="00AF702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9F45E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6C0BC7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0A5CD1" w14:textId="77777777" w:rsidR="00CE2AAF" w:rsidRPr="00CF2D40" w:rsidRDefault="00AF702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7C459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3268900F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0467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B8F0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A026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2DB694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319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3DC8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F34C8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CE2AAF" w:rsidRPr="00CF2D40" w14:paraId="78EED14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6B5A2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E67AD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C4C0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184ED117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8199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9FB6A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60BB4941" w14:textId="77777777" w:rsidTr="00DD17BA">
        <w:trPr>
          <w:trHeight w:val="454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F340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9DB18F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9159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E309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0BF61D21" w14:textId="77777777" w:rsidR="00CE2AAF" w:rsidRDefault="00CE2AAF" w:rsidP="00CE2AAF">
      <w:pPr>
        <w:pStyle w:val="a6"/>
        <w:rPr>
          <w:shd w:val="clear" w:color="auto" w:fill="auto"/>
        </w:rPr>
      </w:pPr>
    </w:p>
    <w:p w14:paraId="7BC83EA5" w14:textId="77777777" w:rsidR="005855B0" w:rsidRPr="00CF2D40" w:rsidRDefault="005855B0" w:rsidP="005855B0">
      <w:pPr>
        <w:pStyle w:val="a6"/>
        <w:rPr>
          <w:shd w:val="clear" w:color="auto" w:fill="auto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229"/>
        <w:gridCol w:w="756"/>
        <w:gridCol w:w="838"/>
        <w:gridCol w:w="3601"/>
        <w:gridCol w:w="1184"/>
      </w:tblGrid>
      <w:tr w:rsidR="005855B0" w:rsidRPr="00CF2D40" w14:paraId="7839235E" w14:textId="77777777" w:rsidTr="002A7DBA">
        <w:trPr>
          <w:trHeight w:val="59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840F8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13BD7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1877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6AA55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1715E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711F8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CF2D40" w14:paraId="518BF1E9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30EC9E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48D6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1137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5A38E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EC86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AFAFF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CF2D40" w14:paraId="5B867C98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0CC595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CA62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E81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D54A3C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BDAE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92F4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DCC7B1C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166C4F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EE0D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573C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D7459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4FF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: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사후점검 요청</w:t>
            </w:r>
          </w:p>
          <w:p w14:paraId="47208F0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: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고객열람 요청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C8F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03687C30" w14:textId="77777777" w:rsidTr="002A7DBA">
        <w:trPr>
          <w:trHeight w:val="72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89B9C5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A88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96BF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DDF17B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E1B3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사업자번호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7663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4CA08B8B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0DF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4D04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7BDA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C3301B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67C3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금융회사에서 부여한 이용기관코드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8FC3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3BE950B4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62AF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A120D" w14:textId="77777777" w:rsidR="005855B0" w:rsidRPr="00CF2D40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366E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45F47C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2001A" w14:textId="77777777" w:rsidR="005855B0" w:rsidRPr="00CF2D40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KSNET에서 발급 받은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자리 업체ID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B89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42B3B45A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0C9D1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71DF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F87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769706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904D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이용기관에서 부여한 납부자 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B908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5ABC525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31AB47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A15E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7677A64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7339ED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2620B1B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금융기관 공동코드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650D29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5855B0" w:rsidRPr="00CF2D40" w14:paraId="10184BA0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9B6F18F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DE1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EB3044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4B88E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738" w:type="dxa"/>
            <w:tcBorders>
              <w:top w:val="single" w:sz="2" w:space="0" w:color="00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773557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계좌번호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54605E8E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5855B0" w:rsidRPr="00CF2D40" w14:paraId="40E6800B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F19EB0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A445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C541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832965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EC3A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고객이 신청한 일자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659A8A" w14:textId="77777777" w:rsidR="005855B0" w:rsidRPr="00CF2D40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5855B0" w:rsidRPr="00CF2D40" w14:paraId="638AA34F" w14:textId="77777777" w:rsidTr="002A7DBA">
        <w:trPr>
          <w:trHeight w:val="1496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5CAECA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5A7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885E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41536E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6E7F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서면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015D0E1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2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공인전자서명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  <w:r w:rsidRPr="00CF2D40"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3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일반전자서명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69F1BC9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4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79DD47A5" w14:textId="77777777" w:rsidR="005855B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ARS</w:t>
            </w:r>
          </w:p>
          <w:p w14:paraId="3912793B" w14:textId="77777777" w:rsidR="00B95382" w:rsidRPr="00CF2D40" w:rsidRDefault="00B9538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1A2A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170A5BA8" w14:textId="77777777" w:rsidTr="002A7DBA">
        <w:trPr>
          <w:trHeight w:val="682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8A7ED1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F213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AD62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125C04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286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F1DA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1FED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2BCED9DB" w14:textId="77777777" w:rsidTr="002A7DBA">
        <w:trPr>
          <w:trHeight w:val="682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36AFA3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0CBD7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D855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8821E0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597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64319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6B2B2E3B" w14:textId="77777777" w:rsidTr="002A7DBA">
        <w:trPr>
          <w:trHeight w:val="682"/>
        </w:trPr>
        <w:tc>
          <w:tcPr>
            <w:tcW w:w="351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85DE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F88563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60654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9505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2998278" w14:textId="77777777" w:rsidR="00CE2AAF" w:rsidRPr="00CE2AAF" w:rsidRDefault="00CE2AAF" w:rsidP="000F5A2A">
      <w:pPr>
        <w:pStyle w:val="a6"/>
      </w:pPr>
    </w:p>
    <w:p w14:paraId="062F2B4F" w14:textId="77777777" w:rsidR="005855B0" w:rsidRPr="00CF2D40" w:rsidRDefault="005855B0" w:rsidP="005855B0">
      <w:pPr>
        <w:pStyle w:val="a6"/>
        <w:rPr>
          <w:shd w:val="clear" w:color="auto" w:fill="auto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708"/>
        <w:gridCol w:w="784"/>
        <w:gridCol w:w="3753"/>
        <w:gridCol w:w="1147"/>
      </w:tblGrid>
      <w:tr w:rsidR="005855B0" w:rsidRPr="00CF2D40" w14:paraId="6DEBBA0F" w14:textId="77777777" w:rsidTr="002A7DBA">
        <w:trPr>
          <w:trHeight w:val="594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D36F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25D39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F361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AD6CA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ED35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E3674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CF2D40" w14:paraId="6EF7C2C0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DBAF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09CC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81F2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EDE6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7C0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67FF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CF2D40" w14:paraId="07196586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73D8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149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E8AD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07EE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D50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6A80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5855B0" w:rsidRPr="00CF2D40" w14:paraId="238F776E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869B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C9FD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CFFC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E4FB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E3E24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CF21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6530E7B1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5771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6E68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5B65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0C23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383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7313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8BDA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44558748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354F5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16E8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694A0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95E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C13F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LF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7982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9A78559" w14:textId="77777777" w:rsidTr="002A7DBA">
        <w:trPr>
          <w:trHeight w:val="602"/>
        </w:trPr>
        <w:tc>
          <w:tcPr>
            <w:tcW w:w="3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3B0F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7FAF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2F74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403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1AB3708A" w14:textId="77777777" w:rsidR="005855B0" w:rsidRDefault="005855B0" w:rsidP="005855B0">
      <w:pPr>
        <w:pStyle w:val="a6"/>
        <w:rPr>
          <w:shd w:val="clear" w:color="auto" w:fill="auto"/>
        </w:rPr>
      </w:pPr>
    </w:p>
    <w:p w14:paraId="70F1235D" w14:textId="77777777" w:rsidR="00CE2AAF" w:rsidRDefault="00CE2AAF" w:rsidP="000F5A2A">
      <w:pPr>
        <w:pStyle w:val="a6"/>
      </w:pPr>
    </w:p>
    <w:p w14:paraId="6DE6A0B1" w14:textId="77777777" w:rsidR="005855B0" w:rsidRPr="00143E91" w:rsidRDefault="005855B0" w:rsidP="005855B0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 xml:space="preserve">사후점검 동의자료 </w:t>
      </w:r>
      <w:r>
        <w:rPr>
          <w:rFonts w:asciiTheme="minorEastAsia" w:eastAsiaTheme="minorEastAsia" w:hAnsiTheme="minorEastAsia" w:hint="eastAsia"/>
          <w:highlight w:val="yellow"/>
        </w:rPr>
        <w:t>정보</w:t>
      </w:r>
      <w:r w:rsidRPr="00143E91">
        <w:rPr>
          <w:rFonts w:asciiTheme="minorEastAsia" w:eastAsiaTheme="minorEastAsia" w:hAnsiTheme="minorEastAsia" w:hint="eastAsia"/>
          <w:highlight w:val="yellow"/>
        </w:rPr>
        <w:t xml:space="preserve"> (FB04</w:t>
      </w:r>
      <w:r>
        <w:rPr>
          <w:rFonts w:asciiTheme="minorEastAsia" w:eastAsiaTheme="minorEastAsia" w:hAnsiTheme="minorEastAsia"/>
          <w:highlight w:val="yellow"/>
        </w:rPr>
        <w:t>2</w:t>
      </w:r>
      <w:r w:rsidRPr="00143E91">
        <w:rPr>
          <w:rFonts w:asciiTheme="minorEastAsia" w:eastAsiaTheme="minorEastAsia" w:hAnsiTheme="minorEastAsia" w:hint="eastAsia"/>
          <w:highlight w:val="yellow"/>
        </w:rPr>
        <w:t>0)</w:t>
      </w:r>
    </w:p>
    <w:p w14:paraId="43AF9485" w14:textId="77777777" w:rsidR="005855B0" w:rsidRPr="005855B0" w:rsidRDefault="005855B0" w:rsidP="005855B0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069B2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요청에 대해 사업자번호</w:t>
      </w:r>
      <w:r w:rsidRPr="000069B2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 w:rsidRPr="000069B2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이용기관코드별로 동의자료 정보파일을 생성하여 전송</w:t>
      </w:r>
    </w:p>
    <w:p w14:paraId="41E193A6" w14:textId="77777777" w:rsidR="005855B0" w:rsidRPr="000069B2" w:rsidRDefault="005855B0" w:rsidP="005855B0">
      <w:pPr>
        <w:pStyle w:val="a6"/>
        <w:rPr>
          <w:shd w:val="clear" w:color="auto" w:fill="auto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5855B0" w:rsidRPr="000069B2" w14:paraId="5A791C2D" w14:textId="77777777" w:rsidTr="002A7DBA">
        <w:trPr>
          <w:trHeight w:val="53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A1F46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E7D5A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B8CA9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FF442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A4FAD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F63EC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0069B2" w14:paraId="686E093D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ADED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3192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982A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EC5259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F05AA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92A71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0069B2" w14:paraId="62FA91E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5615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4544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32AD9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53A6CB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9BA23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6D51E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</w:p>
        </w:tc>
      </w:tr>
      <w:tr w:rsidR="005855B0" w:rsidRPr="000069B2" w14:paraId="7EBF61D1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B1E2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FDD7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ED86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7A16CB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3AAC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A6988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7585F5DD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87FD9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D511E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DC8F5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3234FC6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B82092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3902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6F57B41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60DF5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22E6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BA47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5619B7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96C2AE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776DC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5855B0" w:rsidRPr="000069B2" w14:paraId="300A5317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55604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181A3" w14:textId="77777777" w:rsidR="005855B0" w:rsidRPr="000069B2" w:rsidRDefault="00DF55E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72E2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F30D7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57C8D9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C0FF2E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439352D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268D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1D68A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D43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6EB4F99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595F98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54135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00C34938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CD71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586C6" w14:textId="77777777" w:rsidR="005855B0" w:rsidRPr="000069B2" w:rsidRDefault="00FA065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00A7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F1F058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22B9CC" w14:textId="77777777" w:rsidR="005855B0" w:rsidRPr="000069B2" w:rsidRDefault="00FA065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E86B9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771AF95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DC8CE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7916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11266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A9BBCED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943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ABC34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EC226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0069B2" w14:paraId="59C11E82" w14:textId="77777777" w:rsidTr="002A7DBA">
        <w:trPr>
          <w:trHeight w:val="677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CF1D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735F68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1,024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E9E5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C28A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60BC3AC4" w14:textId="77777777" w:rsidR="005855B0" w:rsidRDefault="005855B0" w:rsidP="005855B0">
      <w:pPr>
        <w:pStyle w:val="a6"/>
        <w:rPr>
          <w:shd w:val="clear" w:color="auto" w:fill="auto"/>
        </w:rPr>
      </w:pPr>
    </w:p>
    <w:p w14:paraId="30274D5E" w14:textId="77777777" w:rsidR="006D1877" w:rsidRPr="000069B2" w:rsidRDefault="006D1877" w:rsidP="006D1877">
      <w:pPr>
        <w:pStyle w:val="a6"/>
        <w:rPr>
          <w:shd w:val="clear" w:color="auto" w:fill="auto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208"/>
        <w:gridCol w:w="757"/>
        <w:gridCol w:w="840"/>
        <w:gridCol w:w="3617"/>
        <w:gridCol w:w="1184"/>
      </w:tblGrid>
      <w:tr w:rsidR="006D1877" w:rsidRPr="000069B2" w14:paraId="4CBA8ACB" w14:textId="77777777" w:rsidTr="002A7DBA">
        <w:trPr>
          <w:trHeight w:val="594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FD2A8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16A1F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1011A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F4141D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9C49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C912E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6D1877" w:rsidRPr="000069B2" w14:paraId="4C7446E9" w14:textId="77777777" w:rsidTr="002A7DBA">
        <w:trPr>
          <w:trHeight w:val="536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B6B7BF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F93F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D21E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1EAA8B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60E8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8196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6D1877" w:rsidRPr="000069B2" w14:paraId="55A084ED" w14:textId="77777777" w:rsidTr="002A7DBA">
        <w:trPr>
          <w:trHeight w:val="649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3D12A1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89F3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0687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85014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0309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A57C5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291B955A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A18581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7EB4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 구분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FD5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FEC05E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BBFE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D7E8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A387132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3D59C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A67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C55D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B5638C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15CD0722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58D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7C103C72" w14:textId="77777777" w:rsidTr="002A7DBA">
        <w:trPr>
          <w:trHeight w:val="706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B68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C2E31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E9EA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C6865F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2C1BDE7D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338A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219A22A4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BD7F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86CE8" w14:textId="77777777" w:rsidR="006D1877" w:rsidRPr="000069B2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6BBC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C5E7D5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6FFA2C7E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9D41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B323E6B" w14:textId="77777777" w:rsidTr="002A7DBA">
        <w:trPr>
          <w:trHeight w:val="536"/>
        </w:trPr>
        <w:tc>
          <w:tcPr>
            <w:tcW w:w="47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12FAE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7D07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5CB3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A20B5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13DADB8D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5622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7649A63E" w14:textId="77777777" w:rsidTr="002A7DBA">
        <w:trPr>
          <w:trHeight w:val="593"/>
        </w:trPr>
        <w:tc>
          <w:tcPr>
            <w:tcW w:w="47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1914BB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271D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04A60E1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17738A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05C6717C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8FC68B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D1877" w:rsidRPr="000069B2" w14:paraId="2C4BDB19" w14:textId="77777777" w:rsidTr="002A7DBA">
        <w:trPr>
          <w:trHeight w:val="649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27B851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DCB3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57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159496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962F30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04113260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2C64B84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D1877" w:rsidRPr="000069B2" w14:paraId="0D01C446" w14:textId="77777777" w:rsidTr="002A7DBA">
        <w:trPr>
          <w:trHeight w:val="593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521273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B7B9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0683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0DB714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4B1F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고객이 신청한 일자</w:t>
            </w: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B3089" w14:textId="77777777" w:rsidR="006D1877" w:rsidRPr="000069B2" w:rsidRDefault="006D1877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6D1877" w:rsidRPr="000069B2" w14:paraId="413F9FAA" w14:textId="77777777" w:rsidTr="002A7DBA">
        <w:trPr>
          <w:trHeight w:val="1836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D3765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70ABD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C6F8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FD073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70D1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서면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0CEDA4F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2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공인전자서명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  <w:r w:rsidRPr="000069B2"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3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일반전자서명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13DF46F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4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77B24F63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ARS</w:t>
            </w:r>
          </w:p>
          <w:p w14:paraId="0E9C8B1E" w14:textId="77777777" w:rsidR="00FF380D" w:rsidRPr="000069B2" w:rsidRDefault="00FF380D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1C50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549EC59" w14:textId="77777777" w:rsidTr="002A7DBA">
        <w:trPr>
          <w:trHeight w:val="625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0DD109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2C7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28B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86824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AE2F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Y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존재</w:t>
            </w:r>
          </w:p>
          <w:p w14:paraId="49F1BE0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N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없음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3D11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1E3B241" w14:textId="77777777" w:rsidTr="00334014">
        <w:trPr>
          <w:trHeight w:val="813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FFCEF9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15FB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17E6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E9AA1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D85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파일의 확장자</w:t>
            </w:r>
          </w:p>
          <w:p w14:paraId="0C3AEF8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서면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: jpg, jpeg, gif, tif, pdf</w:t>
            </w:r>
          </w:p>
          <w:p w14:paraId="4C033F8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 ARS : mp3, wav, wma</w:t>
            </w:r>
          </w:p>
          <w:p w14:paraId="33A89D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공인전자서명 전자문서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: DER</w:t>
            </w:r>
          </w:p>
          <w:p w14:paraId="66AA06F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(SignedData: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자동이체원문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전자서명값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공인인증서 등 포함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23DB5B66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일반전자서명 전자문서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: jpg, jpeg, gif, tif, pdf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이미지 파일</w:t>
            </w:r>
          </w:p>
          <w:p w14:paraId="314E2E13" w14:textId="77777777" w:rsidR="00334014" w:rsidRPr="00334014" w:rsidRDefault="00334014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 w:rsidRPr="00334014">
              <w:rPr>
                <w:rFonts w:asciiTheme="minorHAnsi" w:eastAsiaTheme="minorHAnsi" w:hAnsiTheme="minorHAnsi" w:cs="굴림" w:hint="eastAsia"/>
                <w:color w:val="000000"/>
                <w:kern w:val="0"/>
                <w:sz w:val="18"/>
                <w:szCs w:val="18"/>
              </w:rPr>
              <w:t>- 기타 :　확장자 제한 없음. 단, 누락 시 오류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A567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A9C339B" w14:textId="77777777" w:rsidTr="002A7DBA">
        <w:trPr>
          <w:trHeight w:val="569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3A22B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345D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14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B49280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179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동의자료의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BYTE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단위 크기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0C40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7041736" w14:textId="77777777" w:rsidTr="002A7DBA">
        <w:trPr>
          <w:trHeight w:val="625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7481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C9E9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7C5EF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E551E3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274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46D8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9EC1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6D1877" w:rsidRPr="000069B2" w14:paraId="09750C31" w14:textId="77777777" w:rsidTr="002A7DBA">
        <w:trPr>
          <w:trHeight w:val="682"/>
        </w:trPr>
        <w:tc>
          <w:tcPr>
            <w:tcW w:w="344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2FB441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C6F04A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400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2A1F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D222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D03B525" w14:textId="77777777" w:rsidTr="002A7DBA">
        <w:trPr>
          <w:trHeight w:val="682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6A61603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16</w:t>
            </w:r>
          </w:p>
        </w:tc>
        <w:tc>
          <w:tcPr>
            <w:tcW w:w="220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14:paraId="34B5AC9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</w:t>
            </w:r>
          </w:p>
        </w:tc>
        <w:tc>
          <w:tcPr>
            <w:tcW w:w="75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14:paraId="38AC2CE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Binary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404344E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Variable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B81BF9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서    면 : jpg, jpeg, gif, tif, pdf (300kb 이내)</w:t>
            </w:r>
          </w:p>
          <w:p w14:paraId="05162489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녹    취 : mp3, wav, wma (300kb 이내)</w:t>
            </w:r>
          </w:p>
          <w:p w14:paraId="3D843FA9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A  R  S : mp3, wav, wma (300kb 이내)</w:t>
            </w:r>
          </w:p>
          <w:p w14:paraId="158B1076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－ 전자문서 : </w:t>
            </w:r>
          </w:p>
          <w:p w14:paraId="13033F15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  (일반전자서명) jpg, jpeg, gif, tif, pdf (300kb 이내)</w:t>
            </w:r>
          </w:p>
          <w:p w14:paraId="7E97D5A7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  (공인전자서명) der(RFC 2630 SignedData※를 DER인코딩 형태로 생성</w:t>
            </w:r>
            <w:r w:rsidR="006D7D6E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, 10</w:t>
            </w: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kb)</w:t>
            </w:r>
          </w:p>
          <w:p w14:paraId="21EC5D62" w14:textId="77777777" w:rsidR="006D7D6E" w:rsidRPr="005454F5" w:rsidRDefault="006D7D6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6D7D6E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기   타 : 전자금융감독규정 제6조 제1항 제1호의 보안요건을 충족하는 전자문서 (300kb 이내)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739D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62490875" w14:textId="77777777" w:rsidR="006D1877" w:rsidRDefault="006D1877" w:rsidP="006D1877">
      <w:pPr>
        <w:widowControl/>
        <w:wordWrap/>
        <w:autoSpaceDE/>
        <w:spacing w:line="240" w:lineRule="auto"/>
        <w:jc w:val="left"/>
        <w:textAlignment w:val="baseline"/>
        <w:rPr>
          <w:rFonts w:hAnsi="굴림" w:cs="굴림"/>
          <w:b/>
          <w:bCs/>
          <w:color w:val="000000"/>
          <w:kern w:val="0"/>
          <w:szCs w:val="20"/>
        </w:rPr>
      </w:pPr>
    </w:p>
    <w:p w14:paraId="26D65D4D" w14:textId="77777777" w:rsidR="006D1877" w:rsidRPr="000069B2" w:rsidRDefault="006D1877" w:rsidP="006D1877">
      <w:pPr>
        <w:widowControl/>
        <w:wordWrap/>
        <w:autoSpaceDE/>
        <w:spacing w:line="240" w:lineRule="auto"/>
        <w:jc w:val="left"/>
        <w:textAlignment w:val="baseline"/>
        <w:rPr>
          <w:rFonts w:eastAsia="굴림" w:hAnsi="굴림" w:cs="굴림"/>
          <w:b/>
          <w:bCs/>
          <w:color w:val="000000"/>
          <w:kern w:val="0"/>
          <w:szCs w:val="20"/>
        </w:rPr>
      </w:pPr>
      <w:r w:rsidRPr="000069B2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동의자료를 1024 Byte씩 구분하고 마지막에 부분은 Space 처리</w:t>
      </w:r>
    </w:p>
    <w:p w14:paraId="08C622ED" w14:textId="77777777" w:rsidR="006D1877" w:rsidRPr="000069B2" w:rsidRDefault="006D1877" w:rsidP="006D1877">
      <w:pPr>
        <w:widowControl/>
        <w:wordWrap/>
        <w:autoSpaceDE/>
        <w:spacing w:line="240" w:lineRule="auto"/>
        <w:textAlignment w:val="baseline"/>
        <w:rPr>
          <w:rFonts w:ascii="맑은 고딕" w:eastAsia="굴림" w:hAnsi="굴림" w:cs="굴림"/>
          <w:color w:val="000000"/>
          <w:szCs w:val="20"/>
        </w:rPr>
      </w:pPr>
      <w:r w:rsidRPr="000069B2">
        <w:rPr>
          <w:rFonts w:ascii="맑은 고딕" w:hAnsi="맑은 고딕" w:cs="굴림" w:hint="eastAsia"/>
          <w:color w:val="000000"/>
          <w:szCs w:val="20"/>
        </w:rPr>
        <w:t>예시)</w:t>
      </w:r>
    </w:p>
    <w:p w14:paraId="34368A4E" w14:textId="77777777" w:rsidR="006D1877" w:rsidRPr="005454F5" w:rsidRDefault="006D1877" w:rsidP="006D1877">
      <w:pPr>
        <w:shd w:val="clear" w:color="auto" w:fill="FFFFFF"/>
        <w:wordWrap/>
        <w:spacing w:before="160" w:after="160" w:line="0" w:lineRule="atLeast"/>
        <w:jc w:val="center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069B2">
        <w:rPr>
          <w:rFonts w:ascii="맑은 고딕" w:eastAsia="굴림" w:hAnsi="굴림" w:cs="굴림"/>
          <w:noProof/>
          <w:color w:val="000000"/>
          <w:kern w:val="0"/>
          <w:szCs w:val="20"/>
        </w:rPr>
        <w:drawing>
          <wp:inline distT="0" distB="0" distL="0" distR="0" wp14:anchorId="2D14E23C" wp14:editId="1537D577">
            <wp:extent cx="3819525" cy="2876550"/>
            <wp:effectExtent l="0" t="0" r="0" b="0"/>
            <wp:docPr id="1" name="그림 1" descr="DRW00001ff8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9437200" descr="DRW00001ff834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B29F" w14:textId="77777777" w:rsidR="006D1877" w:rsidRDefault="006D1877" w:rsidP="006D1877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※ 신청일(10번), 동의자료 구분(11번) :　요청 자료의 식별 값에 해당하는 동의 자료에 대해 이용기관이 보유하고 있는 실제 신청일 및 동의자료 구분 값을 설정</w:t>
      </w:r>
    </w:p>
    <w:p w14:paraId="512540E6" w14:textId="77777777" w:rsidR="006D1877" w:rsidRPr="005454F5" w:rsidRDefault="006D1877" w:rsidP="006D1877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※ 미제출 할 경우 동의자료 유무에 ‘N’을 수록하며, 이 경우 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  <w:shd w:val="clear" w:color="auto" w:fill="E9BBDB"/>
        </w:rPr>
        <w:t>(10번)</w:t>
      </w:r>
      <w:r w:rsidRPr="000069B2">
        <w:rPr>
          <w:rFonts w:hAnsi="굴림" w:cs="굴림"/>
          <w:b/>
          <w:bCs/>
          <w:color w:val="000000"/>
          <w:szCs w:val="20"/>
        </w:rPr>
        <w:t xml:space="preserve"> 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~ (14번)필드를 아래와 같이 작성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270"/>
        <w:gridCol w:w="765"/>
        <w:gridCol w:w="842"/>
        <w:gridCol w:w="3738"/>
      </w:tblGrid>
      <w:tr w:rsidR="006D1877" w:rsidRPr="000069B2" w14:paraId="6B5EB15F" w14:textId="77777777" w:rsidTr="002A7DBA">
        <w:trPr>
          <w:trHeight w:val="620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787CE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1B1EA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3542C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0E0B2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8D5CB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6D1877" w:rsidRPr="000069B2" w14:paraId="6C46F1DF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AC787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7A70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897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66A21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3738" w:type="dxa"/>
            <w:vMerge w:val="restart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498C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Cs w:val="20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에 수록된 값</w:t>
            </w:r>
          </w:p>
        </w:tc>
      </w:tr>
      <w:tr w:rsidR="006D1877" w:rsidRPr="000069B2" w14:paraId="0A081AA1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8B9EC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0DC1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8DA0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BD1907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1A109F7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6D1877" w:rsidRPr="000069B2" w14:paraId="1D43C856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F25A6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3A31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4C30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38AF8A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1E3F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‘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N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’</w:t>
            </w:r>
          </w:p>
        </w:tc>
      </w:tr>
      <w:tr w:rsidR="006D1877" w:rsidRPr="000069B2" w14:paraId="427BE2E7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C694EE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4CE9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5FBB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746E11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5229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SPACE</w:t>
            </w:r>
          </w:p>
        </w:tc>
      </w:tr>
      <w:tr w:rsidR="006D1877" w:rsidRPr="000069B2" w14:paraId="70BC3B31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BC83A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4297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774C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396BE4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E32B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‘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0000000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’</w:t>
            </w:r>
          </w:p>
        </w:tc>
      </w:tr>
    </w:tbl>
    <w:p w14:paraId="0037C728" w14:textId="77777777" w:rsidR="006D1877" w:rsidRDefault="006D1877" w:rsidP="006D1877">
      <w:pPr>
        <w:spacing w:line="0" w:lineRule="atLeast"/>
        <w:textAlignment w:val="baseline"/>
        <w:rPr>
          <w:rFonts w:hAnsi="굴림" w:cs="굴림"/>
          <w:color w:val="000000"/>
          <w:szCs w:val="20"/>
        </w:rPr>
      </w:pPr>
    </w:p>
    <w:p w14:paraId="76E002D9" w14:textId="77777777" w:rsidR="006D1877" w:rsidRDefault="006D1877" w:rsidP="006D1877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※ 사후점검 동의자료 정보 파일(FB0420)에 동의자료 유무 값이 ‘N’으로 작성되는 미제출 건이 단 한건이라도 포함될 경우 미제출 횟수에 누적되며, 규정 횟수 초과 시 </w:t>
      </w:r>
      <w:r>
        <w:rPr>
          <w:rFonts w:ascii="맑은 고딕" w:hAnsi="맑은 고딕" w:cs="굴림" w:hint="eastAsia"/>
          <w:b/>
          <w:bCs/>
          <w:color w:val="000000"/>
          <w:szCs w:val="20"/>
        </w:rPr>
        <w:t>K</w:t>
      </w:r>
      <w:r>
        <w:rPr>
          <w:rFonts w:ascii="맑은 고딕" w:hAnsi="맑은 고딕" w:cs="굴림"/>
          <w:b/>
          <w:bCs/>
          <w:color w:val="000000"/>
          <w:szCs w:val="20"/>
        </w:rPr>
        <w:t>SNET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 및 금융기관 앞 통지하며 블랙리스트 기관으로 관리, 동의자료 제출기관으로의 전환 등의 제재 조치가 가해질 예정</w:t>
      </w:r>
    </w:p>
    <w:p w14:paraId="0ADA3D51" w14:textId="77777777" w:rsidR="00CE2AAF" w:rsidRPr="006D1877" w:rsidRDefault="00CE2AAF" w:rsidP="000F5A2A">
      <w:pPr>
        <w:pStyle w:val="a6"/>
      </w:pPr>
    </w:p>
    <w:p w14:paraId="716EFF4D" w14:textId="77777777" w:rsidR="00151BEE" w:rsidRPr="00F6026F" w:rsidRDefault="00151BEE" w:rsidP="00151BEE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F6026F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708"/>
        <w:gridCol w:w="784"/>
        <w:gridCol w:w="3753"/>
        <w:gridCol w:w="1147"/>
      </w:tblGrid>
      <w:tr w:rsidR="00151BEE" w:rsidRPr="00F6026F" w14:paraId="13D292C9" w14:textId="77777777" w:rsidTr="002A7DBA">
        <w:trPr>
          <w:trHeight w:val="594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513A0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EB545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CF13B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F441E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50B04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634F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51BEE" w:rsidRPr="00F6026F" w14:paraId="22F56607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5EEA2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0668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98921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E932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002A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399F1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51BEE" w:rsidRPr="00F6026F" w14:paraId="150DB4FC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7EC3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DD35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2B1B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96B69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A8D7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2AEE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151BEE" w:rsidRPr="00F6026F" w14:paraId="7E019362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4D6D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24E1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AC8B5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2A77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E4BC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EE8B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51BEE" w:rsidRPr="00F6026F" w14:paraId="19663B92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80029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F918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BC02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270C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1007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CF97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AA059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51BEE" w:rsidRPr="00F6026F" w14:paraId="6B74BAC0" w14:textId="77777777" w:rsidTr="002A7DBA">
        <w:trPr>
          <w:trHeight w:val="602"/>
        </w:trPr>
        <w:tc>
          <w:tcPr>
            <w:tcW w:w="3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7FD3A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A3B7E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1,024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904B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D6332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82D4D4F" w14:textId="77777777" w:rsidR="00151BEE" w:rsidRDefault="00151BEE" w:rsidP="00151BEE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CFBCFC0" w14:textId="77777777" w:rsidR="00CE2AAF" w:rsidRDefault="00CE2AAF" w:rsidP="000F5A2A">
      <w:pPr>
        <w:pStyle w:val="a6"/>
      </w:pPr>
    </w:p>
    <w:p w14:paraId="635DE2EC" w14:textId="77777777" w:rsidR="00FA4D05" w:rsidRDefault="00FA4D05" w:rsidP="000F5A2A">
      <w:pPr>
        <w:pStyle w:val="a6"/>
      </w:pPr>
    </w:p>
    <w:p w14:paraId="23D76069" w14:textId="77777777" w:rsidR="00FA4D05" w:rsidRDefault="00FA4D05" w:rsidP="000F5A2A">
      <w:pPr>
        <w:pStyle w:val="a6"/>
      </w:pPr>
    </w:p>
    <w:p w14:paraId="189A6C78" w14:textId="77777777" w:rsidR="00FA4D05" w:rsidRPr="00143E91" w:rsidRDefault="00FA4D05" w:rsidP="00FA4D05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 xml:space="preserve">사후점검 동의자료 </w:t>
      </w:r>
      <w:r>
        <w:rPr>
          <w:rFonts w:asciiTheme="minorEastAsia" w:eastAsiaTheme="minorEastAsia" w:hAnsiTheme="minorEastAsia" w:hint="eastAsia"/>
          <w:highlight w:val="yellow"/>
        </w:rPr>
        <w:t xml:space="preserve">정보 </w:t>
      </w:r>
      <w:r>
        <w:rPr>
          <w:rFonts w:asciiTheme="minorEastAsia" w:eastAsiaTheme="minorEastAsia" w:hAnsiTheme="minorEastAsia"/>
          <w:highlight w:val="yellow"/>
        </w:rPr>
        <w:t>검증</w:t>
      </w:r>
      <w:r>
        <w:rPr>
          <w:rFonts w:asciiTheme="minorEastAsia" w:eastAsiaTheme="minorEastAsia" w:hAnsiTheme="minorEastAsia" w:hint="eastAsia"/>
          <w:highlight w:val="yellow"/>
        </w:rPr>
        <w:t xml:space="preserve"> 결과</w:t>
      </w:r>
      <w:r w:rsidRPr="00143E91">
        <w:rPr>
          <w:rFonts w:asciiTheme="minorEastAsia" w:eastAsiaTheme="minorEastAsia" w:hAnsiTheme="minorEastAsia" w:hint="eastAsia"/>
          <w:highlight w:val="yellow"/>
        </w:rPr>
        <w:t xml:space="preserve"> (FB04</w:t>
      </w:r>
      <w:r>
        <w:rPr>
          <w:rFonts w:asciiTheme="minorEastAsia" w:eastAsiaTheme="minorEastAsia" w:hAnsiTheme="minorEastAsia"/>
          <w:highlight w:val="yellow"/>
        </w:rPr>
        <w:t>21</w:t>
      </w:r>
      <w:r w:rsidRPr="00143E91">
        <w:rPr>
          <w:rFonts w:asciiTheme="minorEastAsia" w:eastAsiaTheme="minorEastAsia" w:hAnsiTheme="minorEastAsia" w:hint="eastAsia"/>
          <w:highlight w:val="yellow"/>
        </w:rPr>
        <w:t>)</w:t>
      </w:r>
    </w:p>
    <w:p w14:paraId="774006A4" w14:textId="77777777" w:rsidR="00FA4D05" w:rsidRPr="005454F5" w:rsidRDefault="00FA4D05" w:rsidP="00FA4D05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b/>
          <w:bCs/>
          <w:color w:val="000000"/>
          <w:kern w:val="0"/>
          <w:szCs w:val="20"/>
        </w:rPr>
      </w:pP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※모든 수신 데이터를 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Format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검증 후 전 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Record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>에 대해 응답코드를 전송하며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 xml:space="preserve">, 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한 건 이라도 오류 또는 누락 발생 시 </w:t>
      </w:r>
      <w:r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>이용기관은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 해당 파일의 전체 데이터를 통합기관으로 재전송 해야 한다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.</w:t>
      </w:r>
    </w:p>
    <w:p w14:paraId="6E4BB39E" w14:textId="77777777" w:rsidR="00FA4D0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9369FEB" w14:textId="77777777" w:rsidR="00FA4D05" w:rsidRPr="005454F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5454F5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FA4D05" w:rsidRPr="005454F5" w14:paraId="6F988427" w14:textId="77777777" w:rsidTr="002A7DBA">
        <w:trPr>
          <w:trHeight w:val="53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A1ED62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CC1D6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504B0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19487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BC88D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983F8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FA4D05" w:rsidRPr="005454F5" w14:paraId="4C8C719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2BB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BE6E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67C5F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D2E0893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0BD4D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1AD26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FA4D05" w:rsidRPr="005454F5" w14:paraId="5F30CF9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F293D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DF28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D4DE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542675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2648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710EB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FB0421</w:t>
            </w:r>
          </w:p>
        </w:tc>
      </w:tr>
      <w:tr w:rsidR="00FA4D05" w:rsidRPr="005454F5" w14:paraId="28C2BAF1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924A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109F8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8322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DF8F1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184C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F39A1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56812E6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A872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F56E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4D7AC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3B2A47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5C7844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EBF63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12DCDE02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D0AE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89E6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0D43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63B22A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ADD349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F7734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FA4D05" w:rsidRPr="005454F5" w14:paraId="2130B384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DBD9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EC23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D7D97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917D9E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0E6648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68DF5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44FB190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39BA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83C0C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4906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A244C1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878FDB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A69050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37B7B095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C7583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51D79" w14:textId="77777777" w:rsidR="00FA4D05" w:rsidRPr="005454F5" w:rsidRDefault="00AB26C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8809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C2A5F0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C432A" w14:textId="77777777" w:rsidR="00FA4D05" w:rsidRPr="005454F5" w:rsidRDefault="00AB26C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9A83B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625B08F5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E131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FB78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0327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3BC240A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319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BF91BD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6CE09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FA4D05" w:rsidRPr="005454F5" w14:paraId="771836D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3891A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F8C1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DA8B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518F53D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8F6E1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802BAC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76C19088" w14:textId="77777777" w:rsidTr="002A7DBA">
        <w:trPr>
          <w:trHeight w:val="677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D6A7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2E946B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9E5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263F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AD2AC23" w14:textId="77777777" w:rsidR="00FA4D0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F22B6B8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1C8A25B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9098474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D2B38AC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E29F2DB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A568343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13F69B07" w14:textId="77777777" w:rsidR="001E0F38" w:rsidRPr="00F45205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F45205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235"/>
        <w:gridCol w:w="758"/>
        <w:gridCol w:w="838"/>
        <w:gridCol w:w="3612"/>
        <w:gridCol w:w="1163"/>
      </w:tblGrid>
      <w:tr w:rsidR="001E0F38" w:rsidRPr="00F45205" w14:paraId="09001105" w14:textId="77777777" w:rsidTr="002A7DBA">
        <w:trPr>
          <w:trHeight w:val="59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60E6B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40586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4B9D2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9ACD1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7ADC2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1D187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E0F38" w:rsidRPr="00F45205" w14:paraId="74E3857C" w14:textId="77777777" w:rsidTr="002A7DBA">
        <w:trPr>
          <w:trHeight w:val="565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299B2A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76F3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31DF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241B6B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C765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4768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E0F38" w:rsidRPr="00F45205" w14:paraId="66FD2A06" w14:textId="77777777" w:rsidTr="002A7DBA">
        <w:trPr>
          <w:trHeight w:val="565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784D69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9321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3E1B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1A7144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D53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12D8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44F10DC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942240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D50C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9E2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8069C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5E94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내용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4272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76DD3A9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8468DE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EC9C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FE8F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BA8B6A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74E31F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9BF5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0CCBBFC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DB23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ACE3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4B19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0EF04B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94C629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82D90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440C31D4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46F3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3C55F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9F62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92472A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4F7DFB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0F60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7902A0C2" w14:textId="77777777" w:rsidTr="002A7DBA">
        <w:trPr>
          <w:trHeight w:val="59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E07B7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C675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44F41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054990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80763E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4FF4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B84C293" w14:textId="77777777" w:rsidTr="002A7DBA">
        <w:trPr>
          <w:trHeight w:val="59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4DE1B6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171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1FC299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1D399D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C076E3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B9DB06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F45205" w14:paraId="78EC57FA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F29379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5E8C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3FF129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B79535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802A8B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17ECF7D5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F45205" w14:paraId="297240F2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DF81B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271A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E1FA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AE2292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151C04C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AD24A" w14:textId="77777777" w:rsidR="001E0F38" w:rsidRPr="00F45205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51B067DF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F323D9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25E4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7335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698716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42970A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93DB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53156BE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78DB52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C26B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4EF5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02F191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E3BAC3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0B8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DC2DAB9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0D982A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5188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3ADC2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31D31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FF85F5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2FF2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0CE6212A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74DD28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297C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493C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735992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412391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E469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75ED62A3" w14:textId="77777777" w:rsidTr="002A7DBA">
        <w:trPr>
          <w:trHeight w:val="1326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92FEB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327C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응답코드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A8B4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C9D4E2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AF1B8" w14:textId="77777777" w:rsidR="001E0F38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사후점검 동의자료 정보 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FORMAT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검증 후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응답코드를 펌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VAN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사에 전송</w:t>
            </w:r>
          </w:p>
          <w:p w14:paraId="79A826B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(첨부 1. (2) 일괄전송 업무 처리 결과 코드집 참조)</w:t>
            </w: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2128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45E66DE1" w14:textId="77777777" w:rsidTr="002A7DBA">
        <w:trPr>
          <w:trHeight w:val="54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EEDFDC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C965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1C2B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AE8627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270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643A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F128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E0F38" w:rsidRPr="00F45205" w14:paraId="101D9A21" w14:textId="77777777" w:rsidTr="002A7DBA">
        <w:trPr>
          <w:trHeight w:val="54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34122A5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17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FA1D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20016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9E2BFE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E8177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A272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03F9AFCB" w14:textId="77777777" w:rsidTr="002A7DBA">
        <w:trPr>
          <w:trHeight w:val="541"/>
        </w:trPr>
        <w:tc>
          <w:tcPr>
            <w:tcW w:w="3516" w:type="dxa"/>
            <w:gridSpan w:val="3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AAEA0F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862917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3DC6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BF2A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1CD9A32A" w14:textId="77777777" w:rsidR="001E0F38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455405F" w14:textId="77777777" w:rsidR="001E0F38" w:rsidRPr="0072061B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72061B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00"/>
        <w:gridCol w:w="765"/>
        <w:gridCol w:w="940"/>
        <w:gridCol w:w="3259"/>
        <w:gridCol w:w="1400"/>
      </w:tblGrid>
      <w:tr w:rsidR="001E0F38" w:rsidRPr="0072061B" w14:paraId="03CD2551" w14:textId="77777777" w:rsidTr="002A7DBA">
        <w:trPr>
          <w:trHeight w:val="650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936C9B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A45F4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1AA510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3B47BB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BA082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897153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E0F38" w:rsidRPr="0072061B" w14:paraId="5C4988F6" w14:textId="77777777" w:rsidTr="002A7DBA">
        <w:trPr>
          <w:trHeight w:val="659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1D55B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D22C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DCA84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D30802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192F7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FE10D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E0F38" w:rsidRPr="0072061B" w14:paraId="1CEE7ED6" w14:textId="77777777" w:rsidTr="002A7DBA">
        <w:trPr>
          <w:trHeight w:val="659"/>
        </w:trPr>
        <w:tc>
          <w:tcPr>
            <w:tcW w:w="482" w:type="dxa"/>
            <w:tcBorders>
              <w:top w:val="single" w:sz="2" w:space="0" w:color="00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C182C0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0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D8FD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62E9CB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3AFD24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259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3F811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첨부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2 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40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0761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FB0421</w:t>
            </w:r>
          </w:p>
        </w:tc>
      </w:tr>
      <w:tr w:rsidR="001E0F38" w:rsidRPr="0072061B" w14:paraId="14D68E93" w14:textId="77777777" w:rsidTr="002A7DBA">
        <w:trPr>
          <w:trHeight w:val="659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484999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59C2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459ED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1EBDAB3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1E62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68FC6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774AD15E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62869C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DEE7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요청 건수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627E3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919B4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02BE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파일의 데이터 건수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0D65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66D178B4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C4EEB3A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2CF1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파일 정상 여부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F4F9D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A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1CE24F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CAC9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‘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Y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’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 : 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파일 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Format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검증 성공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,</w:t>
            </w:r>
          </w:p>
          <w:p w14:paraId="6024D6D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‘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N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’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 : 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파일 오류 재전송 대상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20D36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72061B" w14:paraId="104CACD8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D10720E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42AB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7D86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1D6593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372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294C6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3DE1D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E0F38" w:rsidRPr="0072061B" w14:paraId="1C7018F6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688F97A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BAFDC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66FA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0B16CBB1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0ED3E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EA0FE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11ABF893" w14:textId="77777777" w:rsidTr="002A7DBA">
        <w:trPr>
          <w:trHeight w:val="659"/>
        </w:trPr>
        <w:tc>
          <w:tcPr>
            <w:tcW w:w="334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A5044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4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665EB5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2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229A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40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46BE5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0D6BE4B7" w14:textId="77777777" w:rsidR="001E0F38" w:rsidRDefault="001E0F38" w:rsidP="001E0F38">
      <w:pPr>
        <w:spacing w:line="0" w:lineRule="atLeast"/>
        <w:textAlignment w:val="baseline"/>
        <w:rPr>
          <w:rFonts w:hAnsi="굴림" w:cs="굴림"/>
          <w:b/>
          <w:bCs/>
          <w:color w:val="000000"/>
          <w:kern w:val="0"/>
          <w:szCs w:val="20"/>
        </w:rPr>
      </w:pPr>
    </w:p>
    <w:p w14:paraId="7F31F4A1" w14:textId="77777777" w:rsidR="00CE2AAF" w:rsidRDefault="00CE2AAF" w:rsidP="000F5A2A">
      <w:pPr>
        <w:pStyle w:val="a6"/>
      </w:pPr>
    </w:p>
    <w:p w14:paraId="3A82AE83" w14:textId="77777777" w:rsidR="00FA4D05" w:rsidRDefault="00FA4D05" w:rsidP="000F5A2A">
      <w:pPr>
        <w:pStyle w:val="a6"/>
      </w:pPr>
    </w:p>
    <w:p w14:paraId="426DB254" w14:textId="77777777" w:rsidR="00FA4D05" w:rsidRDefault="00FA4D05" w:rsidP="000F5A2A">
      <w:pPr>
        <w:pStyle w:val="a6"/>
      </w:pPr>
    </w:p>
    <w:p w14:paraId="055F1916" w14:textId="77777777" w:rsidR="00FA4D05" w:rsidRDefault="00FA4D05" w:rsidP="000F5A2A">
      <w:pPr>
        <w:pStyle w:val="a6"/>
      </w:pPr>
    </w:p>
    <w:p w14:paraId="2C5208EE" w14:textId="77777777" w:rsidR="00FA4D05" w:rsidRDefault="00FA4D05" w:rsidP="000F5A2A">
      <w:pPr>
        <w:pStyle w:val="a6"/>
      </w:pPr>
    </w:p>
    <w:p w14:paraId="622D652E" w14:textId="77777777" w:rsidR="00FA4D05" w:rsidRDefault="00FA4D05" w:rsidP="000F5A2A">
      <w:pPr>
        <w:pStyle w:val="a6"/>
      </w:pPr>
    </w:p>
    <w:p w14:paraId="028F83EF" w14:textId="77777777" w:rsidR="00FA4D05" w:rsidRPr="00FA4D05" w:rsidRDefault="00FA4D05" w:rsidP="000F5A2A">
      <w:pPr>
        <w:pStyle w:val="a6"/>
      </w:pPr>
    </w:p>
    <w:p w14:paraId="56C522B7" w14:textId="77777777" w:rsidR="00CE2AAF" w:rsidRDefault="00CE2AAF" w:rsidP="000F5A2A">
      <w:pPr>
        <w:pStyle w:val="a6"/>
      </w:pPr>
    </w:p>
    <w:p w14:paraId="63D1BDD7" w14:textId="77777777" w:rsidR="00CE2AAF" w:rsidRDefault="00CE2AAF" w:rsidP="000F5A2A">
      <w:pPr>
        <w:pStyle w:val="a6"/>
      </w:pPr>
    </w:p>
    <w:p w14:paraId="006CDF84" w14:textId="77777777" w:rsidR="00083664" w:rsidRDefault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6BC76879" w14:textId="77777777" w:rsidR="00AD1ADF" w:rsidRDefault="00AD1ADF" w:rsidP="00AD1ADF">
      <w:pPr>
        <w:pStyle w:val="1"/>
      </w:pPr>
      <w:bookmarkStart w:id="25" w:name="_4.5_조회_서비스"/>
      <w:bookmarkStart w:id="26" w:name="_4.5.2_출금이체_원장"/>
      <w:bookmarkStart w:id="27" w:name="_제_5_장"/>
      <w:bookmarkStart w:id="28" w:name="_Toc423048142"/>
      <w:bookmarkEnd w:id="25"/>
      <w:bookmarkEnd w:id="26"/>
      <w:bookmarkEnd w:id="27"/>
      <w:r>
        <w:rPr>
          <w:rFonts w:hint="eastAsia"/>
        </w:rPr>
        <w:t>제</w:t>
      </w:r>
      <w:r>
        <w:rPr>
          <w:rFonts w:hint="eastAsia"/>
        </w:rPr>
        <w:t xml:space="preserve"> </w:t>
      </w:r>
      <w:r w:rsidR="0059777D">
        <w:t>4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 w:rsidR="00F857DB">
        <w:t>KSNET</w:t>
      </w:r>
      <w:r w:rsidR="00F857DB">
        <w:rPr>
          <w:rFonts w:hint="eastAsia"/>
        </w:rPr>
        <w:t>과의</w:t>
      </w:r>
      <w:r w:rsidR="00F857DB">
        <w:rPr>
          <w:rFonts w:hint="eastAsia"/>
        </w:rPr>
        <w:t xml:space="preserve"> </w:t>
      </w:r>
      <w:r>
        <w:rPr>
          <w:rFonts w:hint="eastAsia"/>
        </w:rPr>
        <w:t>파일송수신</w:t>
      </w:r>
      <w:r w:rsidR="00681083"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5BFFD986" w14:textId="77777777" w:rsidR="007D7896" w:rsidRDefault="0059777D" w:rsidP="008B6CDB">
      <w:pPr>
        <w:pStyle w:val="2"/>
      </w:pPr>
      <w:bookmarkStart w:id="29" w:name="_5.1_기본_사항"/>
      <w:bookmarkEnd w:id="29"/>
      <w:r>
        <w:t>4</w:t>
      </w:r>
      <w:r w:rsidR="00AD1ADF">
        <w:rPr>
          <w:rFonts w:hint="eastAsia"/>
        </w:rPr>
        <w:t xml:space="preserve">.1 </w:t>
      </w:r>
      <w:r w:rsidR="00F714C0">
        <w:rPr>
          <w:rFonts w:hint="eastAsia"/>
        </w:rPr>
        <w:t>기본</w:t>
      </w:r>
      <w:r w:rsidR="00F714C0">
        <w:rPr>
          <w:rFonts w:hint="eastAsia"/>
        </w:rPr>
        <w:t xml:space="preserve"> </w:t>
      </w:r>
      <w:r w:rsidR="00F714C0">
        <w:rPr>
          <w:rFonts w:hint="eastAsia"/>
        </w:rPr>
        <w:t>사항</w:t>
      </w:r>
    </w:p>
    <w:p w14:paraId="0148E0E5" w14:textId="77777777" w:rsidR="00681083" w:rsidRDefault="00681083" w:rsidP="00681083">
      <w:r>
        <w:rPr>
          <w:rFonts w:hint="eastAsia"/>
        </w:rPr>
        <w:t>증빙자료정보</w:t>
      </w:r>
      <w:r>
        <w:rPr>
          <w:rFonts w:hint="eastAsia"/>
        </w:rPr>
        <w:t>(</w:t>
      </w:r>
      <w:r>
        <w:t>FB0110)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그크기가</w:t>
      </w:r>
      <w:r>
        <w:rPr>
          <w:rFonts w:hint="eastAsia"/>
        </w:rPr>
        <w:t xml:space="preserve"> </w:t>
      </w:r>
      <w:r>
        <w:rPr>
          <w:rFonts w:hint="eastAsia"/>
        </w:rPr>
        <w:t>너무커</w:t>
      </w:r>
      <w:r>
        <w:rPr>
          <w:rFonts w:hint="eastAsia"/>
        </w:rPr>
        <w:t>(</w:t>
      </w:r>
      <w:r>
        <w:rPr>
          <w:rFonts w:hint="eastAsia"/>
        </w:rPr>
        <w:t>건당최고</w:t>
      </w:r>
      <w:r>
        <w:rPr>
          <w:rFonts w:hint="eastAsia"/>
        </w:rPr>
        <w:t>3</w:t>
      </w:r>
      <w:r>
        <w:t xml:space="preserve">00kbyte)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업무용으로</w:t>
      </w:r>
      <w:r>
        <w:rPr>
          <w:rFonts w:hint="eastAsia"/>
        </w:rPr>
        <w:t xml:space="preserve"> </w:t>
      </w:r>
      <w:r>
        <w:rPr>
          <w:rFonts w:hint="eastAsia"/>
        </w:rPr>
        <w:t>사용하고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전용선으로</w:t>
      </w:r>
      <w:r>
        <w:rPr>
          <w:rFonts w:hint="eastAsia"/>
        </w:rPr>
        <w:t xml:space="preserve"> </w:t>
      </w:r>
      <w:r w:rsidR="00DA5FAB">
        <w:rPr>
          <w:rFonts w:hint="eastAsia"/>
        </w:rPr>
        <w:t>받기에는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곤란하여</w:t>
      </w:r>
      <w:r w:rsidR="00DA5FAB">
        <w:rPr>
          <w:rFonts w:hint="eastAsia"/>
        </w:rPr>
        <w:t xml:space="preserve">, </w:t>
      </w:r>
      <w:r w:rsidR="00DA5FAB">
        <w:rPr>
          <w:rFonts w:hint="eastAsia"/>
        </w:rPr>
        <w:t>별도의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인터넷존으로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통신하는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방법을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만들어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수신하</w:t>
      </w:r>
      <w:r w:rsidR="00B353D6">
        <w:rPr>
          <w:rFonts w:hint="eastAsia"/>
        </w:rPr>
        <w:t>려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합니다</w:t>
      </w:r>
      <w:r w:rsidR="00DA5FAB">
        <w:rPr>
          <w:rFonts w:hint="eastAsia"/>
        </w:rPr>
        <w:t>.</w:t>
      </w:r>
    </w:p>
    <w:p w14:paraId="63E8644A" w14:textId="77777777" w:rsidR="00681083" w:rsidRDefault="00681083" w:rsidP="00681083"/>
    <w:p w14:paraId="655C6670" w14:textId="77777777" w:rsidR="008B6CDB" w:rsidRDefault="0059777D" w:rsidP="008B6CDB">
      <w:pPr>
        <w:pStyle w:val="2"/>
      </w:pPr>
      <w:r>
        <w:t>4</w:t>
      </w:r>
      <w:r w:rsidR="008B6CDB">
        <w:rPr>
          <w:rFonts w:hint="eastAsia"/>
        </w:rPr>
        <w:t>.</w:t>
      </w:r>
      <w:r w:rsidR="008B6CDB">
        <w:t>2</w:t>
      </w:r>
      <w:r w:rsidR="00377A7B">
        <w:t xml:space="preserve">.1 </w:t>
      </w:r>
      <w:r w:rsidR="00377A7B">
        <w:rPr>
          <w:rFonts w:hint="eastAsia"/>
        </w:rPr>
        <w:t>제출기관의</w:t>
      </w:r>
      <w:r w:rsidR="00377A7B">
        <w:rPr>
          <w:rFonts w:hint="eastAsia"/>
        </w:rPr>
        <w:t xml:space="preserve"> </w:t>
      </w:r>
      <w:r w:rsidR="00377A7B">
        <w:rPr>
          <w:rFonts w:hint="eastAsia"/>
        </w:rPr>
        <w:t>경우</w:t>
      </w:r>
      <w:r w:rsidR="00377A7B">
        <w:rPr>
          <w:rFonts w:hint="eastAsia"/>
        </w:rPr>
        <w:t xml:space="preserve"> </w:t>
      </w:r>
      <w:r w:rsidR="00377A7B">
        <w:t>:</w:t>
      </w:r>
      <w:r w:rsidR="008B6CDB">
        <w:rPr>
          <w:rFonts w:hint="eastAsia"/>
        </w:rPr>
        <w:t xml:space="preserve"> </w:t>
      </w:r>
      <w:r w:rsidR="008B6CDB">
        <w:rPr>
          <w:rFonts w:hint="eastAsia"/>
        </w:rPr>
        <w:t>출금이체</w:t>
      </w:r>
      <w:r w:rsidR="008B6CDB">
        <w:rPr>
          <w:rFonts w:hint="eastAsia"/>
        </w:rPr>
        <w:t xml:space="preserve"> </w:t>
      </w:r>
      <w:r w:rsidR="008B6CDB">
        <w:rPr>
          <w:rFonts w:hint="eastAsia"/>
        </w:rPr>
        <w:t>증빙자료정보</w:t>
      </w:r>
      <w:r w:rsidR="008B6CDB">
        <w:rPr>
          <w:rFonts w:hint="eastAsia"/>
        </w:rPr>
        <w:t>(</w:t>
      </w:r>
      <w:r w:rsidR="00377A7B">
        <w:rPr>
          <w:rFonts w:hint="eastAsia"/>
        </w:rPr>
        <w:t>AY0</w:t>
      </w:r>
      <w:r w:rsidR="008B6CDB">
        <w:rPr>
          <w:rFonts w:hint="eastAsia"/>
        </w:rPr>
        <w:t>)</w:t>
      </w:r>
    </w:p>
    <w:p w14:paraId="24D2D026" w14:textId="77777777" w:rsidR="008B6CDB" w:rsidRDefault="008B6CDB" w:rsidP="008B6CD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46880624" w14:textId="77777777" w:rsidR="008B6CDB" w:rsidRDefault="008B6CDB" w:rsidP="008B6CD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업체송신</w:t>
      </w:r>
    </w:p>
    <w:p w14:paraId="6B605FBA" w14:textId="77777777" w:rsidR="008B6CDB" w:rsidRPr="00DA5FAB" w:rsidRDefault="008B6CDB" w:rsidP="008B6CD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 w:rsidRPr="0029085E">
        <w:rPr>
          <w:b/>
        </w:rPr>
        <w:t>0</w:t>
      </w:r>
    </w:p>
    <w:p w14:paraId="6B455BCD" w14:textId="77777777" w:rsidR="008B6CDB" w:rsidRPr="00084D75" w:rsidRDefault="008B6CDB" w:rsidP="008B6CDB"/>
    <w:p w14:paraId="5EDFC3C7" w14:textId="77777777" w:rsidR="00377A7B" w:rsidRDefault="00377A7B" w:rsidP="00377A7B">
      <w:r>
        <w:rPr>
          <w:rFonts w:hint="eastAsia"/>
        </w:rPr>
        <w:t xml:space="preserve">* </w:t>
      </w:r>
      <w:r>
        <w:rPr>
          <w:rFonts w:hint="eastAsia"/>
        </w:rPr>
        <w:t>제출기관의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보내면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출금동의자료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은행으로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통합기관</w:t>
      </w:r>
      <w:r>
        <w:rPr>
          <w:rFonts w:hint="eastAsia"/>
        </w:rPr>
        <w:t>(</w:t>
      </w:r>
      <w:r>
        <w:rPr>
          <w:rFonts w:hint="eastAsia"/>
        </w:rPr>
        <w:t>금결원</w:t>
      </w:r>
      <w: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보냅니다</w:t>
      </w:r>
      <w:r>
        <w:rPr>
          <w:rFonts w:hint="eastAsia"/>
        </w:rPr>
        <w:t>.</w:t>
      </w:r>
    </w:p>
    <w:p w14:paraId="49669052" w14:textId="77777777" w:rsidR="00377A7B" w:rsidRPr="00377A7B" w:rsidRDefault="00377A7B" w:rsidP="00377A7B"/>
    <w:p w14:paraId="7EBB6A42" w14:textId="77777777" w:rsidR="00377A7B" w:rsidRDefault="00377A7B" w:rsidP="00377A7B">
      <w:r>
        <w:rPr>
          <w:rFonts w:hint="eastAsia"/>
        </w:rPr>
        <w:t>*</w:t>
      </w:r>
      <w:r>
        <w:rPr>
          <w:rFonts w:hint="eastAsia"/>
        </w:rPr>
        <w:t>등록및증빙자료파일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보내시고</w:t>
      </w:r>
      <w:r>
        <w:rPr>
          <w:rFonts w:hint="eastAsia"/>
        </w:rPr>
        <w:t xml:space="preserve">, </w:t>
      </w:r>
      <w:r>
        <w:rPr>
          <w:rFonts w:hint="eastAsia"/>
        </w:rPr>
        <w:t>등록결과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증빙자료검증결과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받으시는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76E86953" w14:textId="77777777" w:rsidR="00377A7B" w:rsidRPr="00A55460" w:rsidRDefault="00377A7B" w:rsidP="00377A7B"/>
    <w:p w14:paraId="4D1D7F07" w14:textId="77777777" w:rsidR="008B6CDB" w:rsidRDefault="00377A7B" w:rsidP="00377A7B">
      <w:r>
        <w:rPr>
          <w:rFonts w:hint="eastAsia"/>
        </w:rPr>
        <w:t>*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대용량파일을</w:t>
      </w:r>
      <w:r>
        <w:rPr>
          <w:rFonts w:hint="eastAsia"/>
        </w:rPr>
        <w:t xml:space="preserve"> </w:t>
      </w:r>
      <w:r>
        <w:rPr>
          <w:rFonts w:hint="eastAsia"/>
        </w:rPr>
        <w:t>암호화하여</w:t>
      </w:r>
      <w:r>
        <w:rPr>
          <w:rFonts w:hint="eastAsia"/>
        </w:rPr>
        <w:t xml:space="preserve"> </w:t>
      </w:r>
      <w:r>
        <w:rPr>
          <w:rFonts w:hint="eastAsia"/>
        </w:rPr>
        <w:t>수신한기위한</w:t>
      </w:r>
      <w:r>
        <w:rPr>
          <w:rFonts w:hint="eastAsia"/>
        </w:rPr>
        <w:t xml:space="preserve"> </w:t>
      </w:r>
      <w:r w:rsidRPr="00171A30">
        <w:rPr>
          <w:rFonts w:hint="eastAsia"/>
          <w:b/>
        </w:rPr>
        <w:t>통신모듈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 w:rsidR="00C54AC0">
        <w:rPr>
          <w:rFonts w:hint="eastAsia"/>
        </w:rPr>
        <w:t>합</w:t>
      </w:r>
      <w:r>
        <w:rPr>
          <w:rFonts w:hint="eastAsia"/>
        </w:rPr>
        <w:t>니다</w:t>
      </w:r>
      <w:r>
        <w:rPr>
          <w:rFonts w:hint="eastAsia"/>
        </w:rPr>
        <w:t>.</w:t>
      </w:r>
    </w:p>
    <w:p w14:paraId="7F9EFC57" w14:textId="77777777" w:rsidR="008B6CDB" w:rsidRDefault="008B6CDB" w:rsidP="00681083"/>
    <w:p w14:paraId="11439CC7" w14:textId="77777777" w:rsidR="00377A7B" w:rsidRDefault="00377A7B" w:rsidP="00377A7B">
      <w:pPr>
        <w:pStyle w:val="2"/>
      </w:pPr>
      <w:r>
        <w:t>4</w:t>
      </w:r>
      <w:r>
        <w:rPr>
          <w:rFonts w:hint="eastAsia"/>
        </w:rPr>
        <w:t>.</w:t>
      </w:r>
      <w:r>
        <w:t xml:space="preserve">2.2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출금</w:t>
      </w:r>
      <w:r w:rsidR="009D5772">
        <w:rPr>
          <w:rFonts w:hint="eastAsia"/>
        </w:rPr>
        <w:t>동의등록</w:t>
      </w:r>
      <w:r>
        <w:rPr>
          <w:rFonts w:hint="eastAsia"/>
        </w:rPr>
        <w:t>(</w:t>
      </w:r>
      <w:r w:rsidR="009D5772">
        <w:rPr>
          <w:rFonts w:hint="eastAsia"/>
        </w:rPr>
        <w:t>A0R</w:t>
      </w:r>
      <w:r>
        <w:rPr>
          <w:rFonts w:hint="eastAsia"/>
        </w:rPr>
        <w:t>)</w:t>
      </w:r>
    </w:p>
    <w:p w14:paraId="69E24BD7" w14:textId="77777777" w:rsidR="009D5772" w:rsidRDefault="009D5772" w:rsidP="009D5772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2984773C" w14:textId="77777777" w:rsidR="009D5772" w:rsidRDefault="009D5772" w:rsidP="009D5772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업체송신</w:t>
      </w:r>
    </w:p>
    <w:p w14:paraId="59DF0380" w14:textId="77777777" w:rsidR="009D5772" w:rsidRPr="00DA5FAB" w:rsidRDefault="009D5772" w:rsidP="009D5772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</w:t>
      </w:r>
      <w:r>
        <w:rPr>
          <w:b/>
        </w:rPr>
        <w:t>0R</w:t>
      </w:r>
    </w:p>
    <w:p w14:paraId="5B962302" w14:textId="77777777" w:rsidR="009D5772" w:rsidRPr="009D5772" w:rsidRDefault="009D5772" w:rsidP="009D5772"/>
    <w:p w14:paraId="29C9F7F1" w14:textId="77777777" w:rsidR="009D5772" w:rsidRPr="009928B2" w:rsidRDefault="009D5772" w:rsidP="009D5772">
      <w:pPr>
        <w:pStyle w:val="aff9"/>
        <w:ind w:leftChars="0" w:left="0"/>
      </w:pPr>
      <w:r>
        <w:rPr>
          <w:rFonts w:hint="eastAsia"/>
        </w:rPr>
        <w:t xml:space="preserve">*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출금동의등록파일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보내면</w:t>
      </w:r>
      <w:r>
        <w:rPr>
          <w:rFonts w:hint="eastAsia"/>
        </w:rPr>
        <w:t xml:space="preserve"> </w:t>
      </w:r>
      <w:r>
        <w:rPr>
          <w:rFonts w:hint="eastAsia"/>
        </w:rPr>
        <w:t>은행으로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통합기관</w:t>
      </w:r>
      <w:r>
        <w:rPr>
          <w:rFonts w:hint="eastAsia"/>
        </w:rPr>
        <w:t>(</w:t>
      </w:r>
      <w:r>
        <w:rPr>
          <w:rFonts w:hint="eastAsia"/>
        </w:rPr>
        <w:t>금결원</w:t>
      </w:r>
      <w: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보냅니다</w:t>
      </w:r>
      <w:r>
        <w:rPr>
          <w:rFonts w:hint="eastAsia"/>
        </w:rPr>
        <w:t>.</w:t>
      </w:r>
    </w:p>
    <w:p w14:paraId="4439A7D3" w14:textId="77777777" w:rsidR="009D5772" w:rsidRPr="009D5772" w:rsidRDefault="009D5772" w:rsidP="009D5772"/>
    <w:p w14:paraId="72E82A3B" w14:textId="77777777" w:rsidR="009D5772" w:rsidRDefault="009D5772" w:rsidP="009D5772">
      <w:pPr>
        <w:pStyle w:val="aff9"/>
        <w:ind w:leftChars="0" w:left="0"/>
      </w:pPr>
      <w:r>
        <w:t xml:space="preserve">* </w:t>
      </w:r>
      <w:r>
        <w:rPr>
          <w:rFonts w:hint="eastAsia"/>
        </w:rPr>
        <w:t>등록및증빙자료식별정보파일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을</w:t>
      </w:r>
      <w:r>
        <w:t xml:space="preserve"> KSNET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보내시고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등록결과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증빙자료검증결과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받으시는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4FA91ECE" w14:textId="77777777" w:rsidR="00377A7B" w:rsidRPr="009D5772" w:rsidRDefault="00377A7B" w:rsidP="00681083"/>
    <w:p w14:paraId="260FAAF7" w14:textId="77777777" w:rsidR="005632E9" w:rsidRDefault="0059777D" w:rsidP="005632E9">
      <w:pPr>
        <w:pStyle w:val="2"/>
      </w:pPr>
      <w:bookmarkStart w:id="30" w:name="_5.2_출금이체_해지내역(FB0320)"/>
      <w:bookmarkStart w:id="31" w:name="_5.6_출금이체_원장정보조회요청(FB0510)"/>
      <w:bookmarkStart w:id="32" w:name="_5.8_출금이체_증빙자료검증결과(FB0120)"/>
      <w:bookmarkEnd w:id="30"/>
      <w:bookmarkEnd w:id="31"/>
      <w:bookmarkEnd w:id="32"/>
      <w:r>
        <w:t>4</w:t>
      </w:r>
      <w:r w:rsidR="005632E9">
        <w:rPr>
          <w:rFonts w:hint="eastAsia"/>
        </w:rPr>
        <w:t>.</w:t>
      </w:r>
      <w:r w:rsidR="008B6CDB">
        <w:t>3</w:t>
      </w:r>
      <w:r w:rsidR="005632E9">
        <w:rPr>
          <w:rFonts w:hint="eastAsia"/>
        </w:rPr>
        <w:t xml:space="preserve"> </w:t>
      </w:r>
      <w:r w:rsidR="005632E9">
        <w:rPr>
          <w:rFonts w:hint="eastAsia"/>
        </w:rPr>
        <w:t>출금이체</w:t>
      </w:r>
      <w:r w:rsidR="005632E9">
        <w:rPr>
          <w:rFonts w:hint="eastAsia"/>
        </w:rPr>
        <w:t xml:space="preserve"> </w:t>
      </w:r>
      <w:r w:rsidR="001451BD">
        <w:rPr>
          <w:rFonts w:hint="eastAsia"/>
        </w:rPr>
        <w:t>증빙자료검증결과</w:t>
      </w:r>
      <w:r w:rsidR="005632E9">
        <w:rPr>
          <w:rFonts w:hint="eastAsia"/>
        </w:rPr>
        <w:t>(FB0</w:t>
      </w:r>
      <w:r w:rsidR="001451BD">
        <w:t>120</w:t>
      </w:r>
      <w:r w:rsidR="005632E9">
        <w:rPr>
          <w:rFonts w:hint="eastAsia"/>
        </w:rPr>
        <w:t>)</w:t>
      </w:r>
    </w:p>
    <w:p w14:paraId="421E8F4F" w14:textId="77777777" w:rsidR="005632E9" w:rsidRDefault="005632E9" w:rsidP="005632E9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296CB1C7" w14:textId="77777777" w:rsidR="005632E9" w:rsidRDefault="005632E9" w:rsidP="005632E9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49ECDE3C" w14:textId="77777777" w:rsidR="005632E9" w:rsidRPr="00DA5FAB" w:rsidRDefault="005632E9" w:rsidP="005632E9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 w:rsidR="008B6CDB">
        <w:rPr>
          <w:rFonts w:hint="eastAsia"/>
          <w:b/>
        </w:rPr>
        <w:t>AY</w:t>
      </w:r>
      <w:r w:rsidR="008B6CDB" w:rsidRPr="0029085E">
        <w:rPr>
          <w:b/>
        </w:rPr>
        <w:t>0</w:t>
      </w:r>
    </w:p>
    <w:p w14:paraId="1F166D74" w14:textId="77777777" w:rsidR="00681083" w:rsidRDefault="00681083" w:rsidP="00681083">
      <w:bookmarkStart w:id="33" w:name="_5.9_출금이체_증빙자료정보(FB0110)"/>
      <w:bookmarkEnd w:id="33"/>
    </w:p>
    <w:p w14:paraId="3A71C3D2" w14:textId="77777777" w:rsidR="0023665B" w:rsidRDefault="0023665B" w:rsidP="00681083"/>
    <w:p w14:paraId="39723079" w14:textId="77777777" w:rsidR="0023665B" w:rsidRDefault="0023665B" w:rsidP="00681083"/>
    <w:p w14:paraId="6CBA5BFC" w14:textId="77777777" w:rsidR="0023665B" w:rsidRDefault="0023665B" w:rsidP="00681083"/>
    <w:p w14:paraId="4467BE12" w14:textId="77777777" w:rsidR="00DB67EE" w:rsidRDefault="00DB67EE" w:rsidP="00681083"/>
    <w:p w14:paraId="5AF38530" w14:textId="77777777" w:rsidR="0023665B" w:rsidRDefault="0023665B" w:rsidP="00681083"/>
    <w:p w14:paraId="4B497BAC" w14:textId="77777777" w:rsidR="0023665B" w:rsidRDefault="0023665B" w:rsidP="0023665B">
      <w:pPr>
        <w:pStyle w:val="2"/>
      </w:pPr>
      <w:r>
        <w:t>4</w:t>
      </w:r>
      <w:r>
        <w:rPr>
          <w:rFonts w:hint="eastAsia"/>
        </w:rPr>
        <w:t>.</w:t>
      </w:r>
      <w:r>
        <w:t xml:space="preserve">4.1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(FB0410)</w:t>
      </w:r>
    </w:p>
    <w:p w14:paraId="5D1A4B47" w14:textId="77777777" w:rsidR="0023665B" w:rsidRDefault="0023665B" w:rsidP="0023665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54C6BBCF" w14:textId="77777777" w:rsidR="0023665B" w:rsidRDefault="0023665B" w:rsidP="0023665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671FC5F2" w14:textId="77777777" w:rsidR="0023665B" w:rsidRPr="00DA5FAB" w:rsidRDefault="0023665B" w:rsidP="0023665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AY5</w:t>
      </w:r>
    </w:p>
    <w:p w14:paraId="48F9B546" w14:textId="77777777" w:rsidR="0023665B" w:rsidRPr="0023665B" w:rsidRDefault="0023665B" w:rsidP="00681083"/>
    <w:p w14:paraId="2EAC0889" w14:textId="77777777" w:rsidR="0023665B" w:rsidRDefault="0023665B" w:rsidP="0023665B">
      <w:pPr>
        <w:pStyle w:val="2"/>
      </w:pPr>
      <w:r>
        <w:t>4</w:t>
      </w:r>
      <w:r>
        <w:rPr>
          <w:rFonts w:hint="eastAsia"/>
        </w:rPr>
        <w:t>.</w:t>
      </w:r>
      <w:r>
        <w:t xml:space="preserve">4.2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(FB04</w:t>
      </w:r>
      <w:r>
        <w:t>2</w:t>
      </w:r>
      <w:r>
        <w:rPr>
          <w:rFonts w:hint="eastAsia"/>
        </w:rPr>
        <w:t>0</w:t>
      </w:r>
      <w:r>
        <w:t>)</w:t>
      </w:r>
    </w:p>
    <w:p w14:paraId="18D03BE6" w14:textId="77777777" w:rsidR="0023665B" w:rsidRDefault="0023665B" w:rsidP="0023665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 w:rsidR="00DB67EE">
        <w:rPr>
          <w:rFonts w:hint="eastAsia"/>
        </w:rPr>
        <w:t>인터넷존을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별도의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통신방법</w:t>
      </w:r>
      <w:r w:rsidR="00DB67EE">
        <w:rPr>
          <w:rFonts w:hint="eastAsia"/>
        </w:rPr>
        <w:t>(</w:t>
      </w:r>
      <w:r w:rsidR="00DB67EE">
        <w:rPr>
          <w:rFonts w:hint="eastAsia"/>
        </w:rPr>
        <w:t>필요시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전용선존으로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통신할수도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있음</w:t>
      </w:r>
      <w:r w:rsidR="00DB67EE">
        <w:rPr>
          <w:rFonts w:hint="eastAsia"/>
        </w:rPr>
        <w:t>.)</w:t>
      </w:r>
    </w:p>
    <w:p w14:paraId="0796AF04" w14:textId="77777777" w:rsidR="0023665B" w:rsidRDefault="0023665B" w:rsidP="0023665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</w:t>
      </w:r>
      <w:r w:rsidR="00C54AC0">
        <w:rPr>
          <w:rFonts w:hint="eastAsia"/>
        </w:rPr>
        <w:t>송</w:t>
      </w:r>
      <w:r>
        <w:rPr>
          <w:rFonts w:hint="eastAsia"/>
        </w:rPr>
        <w:t>신</w:t>
      </w:r>
    </w:p>
    <w:p w14:paraId="3AC4D25E" w14:textId="77777777" w:rsidR="0023665B" w:rsidRPr="00DA5FAB" w:rsidRDefault="0023665B" w:rsidP="0023665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 w:rsidR="00C54AC0">
        <w:rPr>
          <w:b/>
        </w:rPr>
        <w:t>6</w:t>
      </w:r>
    </w:p>
    <w:p w14:paraId="2BC7368B" w14:textId="77777777" w:rsidR="0023665B" w:rsidRPr="0023665B" w:rsidRDefault="0023665B" w:rsidP="00681083"/>
    <w:p w14:paraId="14843689" w14:textId="77777777" w:rsidR="00972AE5" w:rsidRDefault="00972AE5" w:rsidP="00972AE5">
      <w:pPr>
        <w:pStyle w:val="2"/>
      </w:pPr>
      <w:r>
        <w:t>4</w:t>
      </w:r>
      <w:r>
        <w:rPr>
          <w:rFonts w:hint="eastAsia"/>
        </w:rPr>
        <w:t>.</w:t>
      </w:r>
      <w:r>
        <w:t xml:space="preserve">4.3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>(FB04</w:t>
      </w:r>
      <w:r>
        <w:t>21)</w:t>
      </w:r>
    </w:p>
    <w:p w14:paraId="2F2CD68D" w14:textId="77777777" w:rsidR="00972AE5" w:rsidRDefault="00972AE5" w:rsidP="00972AE5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662F9C36" w14:textId="77777777" w:rsidR="00972AE5" w:rsidRDefault="00972AE5" w:rsidP="00972AE5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4B88BE46" w14:textId="77777777" w:rsidR="00972AE5" w:rsidRPr="00DA5FAB" w:rsidRDefault="00972AE5" w:rsidP="00972AE5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>
        <w:rPr>
          <w:b/>
        </w:rPr>
        <w:t>6</w:t>
      </w:r>
    </w:p>
    <w:p w14:paraId="57F86A88" w14:textId="77777777" w:rsidR="0023665B" w:rsidRDefault="0023665B" w:rsidP="00681083"/>
    <w:p w14:paraId="701BBAD8" w14:textId="77777777" w:rsidR="0023665B" w:rsidRPr="00681083" w:rsidRDefault="0023665B" w:rsidP="00681083"/>
    <w:p w14:paraId="72DBEFB2" w14:textId="77777777" w:rsidR="00D201D7" w:rsidRDefault="00D201D7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4"/>
          <w:szCs w:val="36"/>
        </w:rPr>
      </w:pPr>
      <w:r>
        <w:br w:type="page"/>
      </w:r>
    </w:p>
    <w:p w14:paraId="7A8769FC" w14:textId="77777777" w:rsidR="00763282" w:rsidRDefault="00B70D1B" w:rsidP="00763282">
      <w:pPr>
        <w:pStyle w:val="1"/>
      </w:pPr>
      <w:r>
        <w:rPr>
          <w:rFonts w:hint="eastAsia"/>
        </w:rPr>
        <w:t>첨부</w:t>
      </w:r>
      <w:r w:rsidR="00412007">
        <w:rPr>
          <w:rFonts w:hint="eastAsia"/>
        </w:rPr>
        <w:t>1</w:t>
      </w:r>
      <w:r>
        <w:rPr>
          <w:rFonts w:hint="eastAsia"/>
        </w:rPr>
        <w:t xml:space="preserve"> : </w:t>
      </w:r>
      <w:r w:rsidR="00460B2A">
        <w:rPr>
          <w:rFonts w:hint="eastAsia"/>
        </w:rPr>
        <w:t>일괄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전송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업무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처리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결과</w:t>
      </w:r>
      <w:r w:rsidR="00460B2A">
        <w:rPr>
          <w:rFonts w:hint="eastAsia"/>
        </w:rPr>
        <w:t xml:space="preserve"> </w:t>
      </w:r>
      <w:r>
        <w:rPr>
          <w:rFonts w:hint="eastAsia"/>
        </w:rPr>
        <w:t>코드</w:t>
      </w:r>
      <w:r w:rsidR="00DD0464">
        <w:rPr>
          <w:rFonts w:hint="eastAsia"/>
        </w:rPr>
        <w:t>집</w:t>
      </w:r>
      <w:bookmarkEnd w:id="28"/>
    </w:p>
    <w:p w14:paraId="37F9DF29" w14:textId="77777777" w:rsidR="00763282" w:rsidRPr="00221137" w:rsidRDefault="00763282" w:rsidP="00763282">
      <w:pPr>
        <w:keepNext/>
        <w:spacing w:before="400" w:after="200" w:line="0" w:lineRule="atLeast"/>
        <w:textAlignment w:val="baseline"/>
        <w:outlineLvl w:val="1"/>
        <w:rPr>
          <w:rFonts w:eastAsia="굴림" w:hAnsi="굴림" w:cs="굴림"/>
          <w:b/>
          <w:bCs/>
          <w:color w:val="000000"/>
          <w:kern w:val="0"/>
          <w:szCs w:val="20"/>
        </w:rPr>
      </w:pPr>
      <w:bookmarkStart w:id="34" w:name="_Toc427767053"/>
      <w:r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가.</w:t>
      </w:r>
      <w:r w:rsidRPr="00221137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 xml:space="preserve"> </w:t>
      </w:r>
      <w:bookmarkEnd w:id="34"/>
      <w:r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공통사항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663"/>
        <w:gridCol w:w="3199"/>
        <w:gridCol w:w="1206"/>
      </w:tblGrid>
      <w:tr w:rsidR="00763282" w:rsidRPr="00221137" w14:paraId="7CA4D219" w14:textId="77777777" w:rsidTr="00023940">
        <w:trPr>
          <w:trHeight w:val="25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F2F00E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응답코드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FF97E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내용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31749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설명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1346C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사용기관</w:t>
            </w:r>
          </w:p>
        </w:tc>
      </w:tr>
      <w:tr w:rsidR="00763282" w:rsidRPr="00221137" w14:paraId="0CD9EDAF" w14:textId="77777777" w:rsidTr="00023940">
        <w:trPr>
          <w:trHeight w:val="25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CF22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0000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1CF4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정상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AABB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　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7727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  <w:tr w:rsidR="00763282" w:rsidRPr="00221137" w14:paraId="721E3203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0163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2010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D67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D3E7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대상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822DA6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금융회사</w:t>
            </w:r>
          </w:p>
        </w:tc>
      </w:tr>
      <w:tr w:rsidR="00763282" w:rsidRPr="00221137" w14:paraId="0C95281F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18ED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2099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1510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사유로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E569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기관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,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)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문의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D42B6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금융회사</w:t>
            </w:r>
          </w:p>
        </w:tc>
      </w:tr>
      <w:tr w:rsidR="00763282" w:rsidRPr="00221137" w14:paraId="4F7A4E23" w14:textId="77777777" w:rsidTr="00023940">
        <w:trPr>
          <w:trHeight w:val="4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0E53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2041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6FC9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45BB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이미 해당내역이 존재하는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F137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1700CDC" w14:textId="77777777" w:rsidTr="00023940">
        <w:trPr>
          <w:trHeight w:val="4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47E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2042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373D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FE13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대상내역이 존재하지 않는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EBF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4FCCC2A" w14:textId="77777777" w:rsidTr="00023940">
        <w:trPr>
          <w:trHeight w:val="5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9FEB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2043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9D34B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CAE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대상내역이 존재하지 않는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4B91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DC4C1A6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1655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7010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A6F3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A317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대상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81544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  <w:tr w:rsidR="00763282" w:rsidRPr="00221137" w14:paraId="38FBA0D4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5BF2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7099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3A18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사유로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76CE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기관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,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)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문의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A166F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</w:tbl>
    <w:p w14:paraId="2855AC46" w14:textId="77777777" w:rsidR="00763282" w:rsidRPr="00221137" w:rsidRDefault="00763282" w:rsidP="00763282">
      <w:pPr>
        <w:wordWrap/>
        <w:spacing w:before="120" w:after="120" w:line="0" w:lineRule="atLeast"/>
        <w:textAlignment w:val="baseline"/>
        <w:rPr>
          <w:rFonts w:eastAsia="굴림" w:hAnsi="굴림" w:cs="굴림"/>
          <w:color w:val="000000"/>
          <w:kern w:val="0"/>
          <w:sz w:val="18"/>
          <w:szCs w:val="18"/>
        </w:rPr>
      </w:pPr>
      <w:r w:rsidRPr="00221137">
        <w:rPr>
          <w:rFonts w:ascii="맑은 고딕" w:hAnsi="맑은 고딕" w:cs="굴림" w:hint="eastAsia"/>
          <w:color w:val="000000"/>
          <w:kern w:val="0"/>
          <w:sz w:val="18"/>
          <w:szCs w:val="18"/>
        </w:rPr>
        <w:t>※ 추가되거나 변경 가능 있음</w:t>
      </w:r>
      <w:r w:rsidRPr="00221137">
        <w:rPr>
          <w:rFonts w:hAnsi="굴림" w:cs="굴림"/>
          <w:color w:val="000000"/>
          <w:kern w:val="0"/>
          <w:sz w:val="18"/>
          <w:szCs w:val="18"/>
        </w:rPr>
        <w:t>.</w:t>
      </w:r>
    </w:p>
    <w:p w14:paraId="79BEC94D" w14:textId="77777777" w:rsidR="00763282" w:rsidRPr="00221137" w:rsidRDefault="00763282" w:rsidP="00763282">
      <w:pPr>
        <w:keepNext/>
        <w:spacing w:before="400" w:after="160" w:line="0" w:lineRule="atLeast"/>
        <w:textAlignment w:val="baseline"/>
        <w:outlineLvl w:val="2"/>
        <w:rPr>
          <w:rFonts w:eastAsia="굴림" w:hAnsi="굴림" w:cs="굴림"/>
          <w:b/>
          <w:bCs/>
          <w:color w:val="000000"/>
          <w:kern w:val="0"/>
          <w:szCs w:val="20"/>
        </w:rPr>
      </w:pPr>
      <w:bookmarkStart w:id="35" w:name="_Toc424719674"/>
      <w:bookmarkStart w:id="36" w:name="_Toc427767055"/>
      <w:bookmarkEnd w:id="35"/>
      <w:r w:rsidRPr="00221137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나. RECORD ELEMENT 오류(DATA RECORD)</w:t>
      </w:r>
      <w:bookmarkEnd w:id="3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547"/>
        <w:gridCol w:w="3327"/>
        <w:gridCol w:w="1196"/>
      </w:tblGrid>
      <w:tr w:rsidR="00763282" w:rsidRPr="00221137" w14:paraId="3A3DC59B" w14:textId="77777777" w:rsidTr="00802DB8">
        <w:trPr>
          <w:trHeight w:val="330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D80F1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bookmarkStart w:id="37" w:name="_Toc424719675"/>
            <w:bookmarkEnd w:id="37"/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결과코드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85BAA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내용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178D9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설명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612D8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사용기관</w:t>
            </w:r>
          </w:p>
        </w:tc>
      </w:tr>
      <w:tr w:rsidR="00763282" w:rsidRPr="00221137" w14:paraId="23C6C5EB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29CA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1A31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처리구분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A882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59E4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3BB018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388F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A25D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BDA6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금융회사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6FED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A4DA0C9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765B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557F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출금계좌 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BC98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출금계좌 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F78E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0EC2436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E36A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48E3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FFDF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이용기관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EB27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C408507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F64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EB419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0EF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납부자 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205A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602DF71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C4CD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2115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B975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종류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A8F6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종류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CE46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B08E54A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2C95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2116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2FFE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FE69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EB02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1661AD7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1444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2117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4AC4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 예금주명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14B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2D9B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643DB2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0852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2118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0AA8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납부자번호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A6E2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FE29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DF93973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C028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2119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3A8D5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예금주 실명번호 종류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D7D0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24C6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83A1161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DAF5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2120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C902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2B8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596E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2BB56C6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96F5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F0F97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계좌 예금주명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9EAE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3C36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F2F316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CD18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016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계좌 개설점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9CF6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79BC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48F8DB58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7F52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552E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납부자 전화번호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A516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2461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4EE9D3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38EC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2125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8E03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접수구분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DED0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BF47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86A9E43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36B2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2126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38FC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 요청사유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F13B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3492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3E67EE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46273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2127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A34C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7960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344F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5BFFDB1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05C4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2128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11E9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원장 변경일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0021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5D07C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04584286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603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2129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DFE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등록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 사무소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6264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6F1D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2BE3D0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CCB1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2140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8CAC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접수점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6F42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246A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75CAD4B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276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F84A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 이용기관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15D5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하위 이용기관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624C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482527A8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71046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24A9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임의 필드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5648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02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802DB8" w:rsidRPr="00EB6110" w14:paraId="75F0144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F350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51C440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E2B75F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A19578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0CD7CA2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45DE9A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797D75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사업자등록번호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EBE3A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4B746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245610F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400B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BE9DB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직접접수 허용여부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57690C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5E02F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200E7B7A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6904E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AC460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실시간 기관여부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C47A7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5B507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221137" w14:paraId="3A5FBB8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3B80E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2214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D8EEE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민원응대 전화번호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179B1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66579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2E3A6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B264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9518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E8B38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C30F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FC673A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4869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C6E6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적용구분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34E1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698F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60835C59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F8B2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B68C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종류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FB14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0A47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9A33AD1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AB5C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D296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B1E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금융회사 코드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BCD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33DE0C0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43B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4BD5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출금계좌 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194B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출금계좌 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1AF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0EA4C8B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E404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00C3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7D9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이용기관 코드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AC02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808B587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7490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7107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AB9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C605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납부자 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86BB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42774A9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8CD7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7108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01F4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종류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C01B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종류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AA20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038D8A2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34A1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28C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B555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6EE8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2BB28D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B65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F686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63E0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61B8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748539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9AFC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9DEB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종류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2909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0BBF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8BF5CF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BBA5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234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F41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95F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EE1F1C8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D7BD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3DA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접수구분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F42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406EA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1C008F3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5BD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832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406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7D70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DA81590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82235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3B27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1D5C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3BBC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746989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025B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C355E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3BE9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34C6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6E914DD1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94AF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7117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D218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이용기관구분코드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CC67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6651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1ECEC0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32DA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7118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C55A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출금이체변경 접수 구분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E177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2F5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EAD808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7B71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6B79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DD8F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증빙구분이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허용값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이외인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DC6F7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7434F8FA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963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ED8E5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확장자명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996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확장자명이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허용값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이외인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0A48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0FF96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08D8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22D8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증빙자료 크기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8E0A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EDC8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8586C5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062C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B1F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없음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A009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‘0’(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없음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아니면서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증빙파일이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없는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5803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C362F0F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FE88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8E01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 불일치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9595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Header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부의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건수와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Trailer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부의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건수가 일치하지 않는 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49AD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475A6A2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8285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F8B6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 불일치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408C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Trailer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정상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합이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일치하지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않는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914E4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EB6110" w14:paraId="47EAD285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865357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7125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381D2D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기 처리 동의자료의 중복 전송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428C2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이미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정상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처리된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동의자료를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재전송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하는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C530C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</w:p>
        </w:tc>
      </w:tr>
      <w:tr w:rsidR="00EB6110" w:rsidRPr="00221137" w14:paraId="6073EF93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B0605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7126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2AF27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미 요청 동의 자료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653FF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요청하지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않은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동의자료를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전송하는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11589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EB6110" w:rsidRPr="00221137" w14:paraId="673E8D30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ACD31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7161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EB521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펌재판매기관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79526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1845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36602143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B623F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7162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4F5BC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 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407E3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EF5A17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05D55183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8D950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7190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5A0F7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2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 이상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CE179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2AC3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1DDABA39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4C36A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7199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9958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기타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FORMAT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9EB42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파일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Layout Format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119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2F194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</w:tbl>
    <w:p w14:paraId="6B26CF22" w14:textId="77777777" w:rsidR="00763282" w:rsidRPr="00221137" w:rsidRDefault="00763282" w:rsidP="00763282">
      <w:pPr>
        <w:widowControl/>
        <w:wordWrap/>
        <w:autoSpaceDE/>
        <w:autoSpaceDN/>
        <w:spacing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1137">
        <w:rPr>
          <w:rFonts w:ascii="맑은 고딕" w:hAnsi="맑은 고딕" w:cs="굴림" w:hint="eastAsia"/>
          <w:kern w:val="0"/>
          <w:sz w:val="24"/>
          <w:szCs w:val="24"/>
        </w:rPr>
        <w:t>※ 추가되거나 변경 가능 있음</w:t>
      </w:r>
      <w:r w:rsidRPr="00221137">
        <w:rPr>
          <w:rFonts w:ascii="굴림" w:hAnsi="굴림" w:cs="굴림"/>
          <w:kern w:val="0"/>
          <w:sz w:val="24"/>
          <w:szCs w:val="24"/>
        </w:rPr>
        <w:t>.</w:t>
      </w:r>
    </w:p>
    <w:p w14:paraId="4AE52E8E" w14:textId="77777777" w:rsidR="00763282" w:rsidRPr="00763282" w:rsidRDefault="00763282" w:rsidP="00460B2A">
      <w:pPr>
        <w:rPr>
          <w:rFonts w:cstheme="majorBidi"/>
          <w:kern w:val="0"/>
        </w:rPr>
      </w:pPr>
    </w:p>
    <w:sectPr w:rsidR="00763282" w:rsidRPr="00763282" w:rsidSect="000906BF">
      <w:headerReference w:type="default" r:id="rId14"/>
      <w:type w:val="oddPage"/>
      <w:pgSz w:w="11906" w:h="16838"/>
      <w:pgMar w:top="187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4F47" w14:textId="77777777" w:rsidR="00F91587" w:rsidRDefault="00F91587" w:rsidP="001F0F01">
      <w:r>
        <w:separator/>
      </w:r>
    </w:p>
  </w:endnote>
  <w:endnote w:type="continuationSeparator" w:id="0">
    <w:p w14:paraId="29536F95" w14:textId="77777777" w:rsidR="00F91587" w:rsidRDefault="00F91587" w:rsidP="001F0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맑은 고딕 Semilight"/>
    <w:charset w:val="81"/>
    <w:family w:val="roman"/>
    <w:pitch w:val="variable"/>
    <w:sig w:usb0="F7FFAFFF" w:usb1="FBDFFFFF" w:usb2="00FF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3186802"/>
      <w:docPartObj>
        <w:docPartGallery w:val="Page Numbers (Bottom of Page)"/>
        <w:docPartUnique/>
      </w:docPartObj>
    </w:sdtPr>
    <w:sdtContent>
      <w:p w14:paraId="505144B9" w14:textId="77777777" w:rsidR="006D3AF0" w:rsidRDefault="006D3AF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4E76" w:rsidRPr="00ED4E76">
          <w:rPr>
            <w:noProof/>
            <w:lang w:val="ko-KR"/>
          </w:rPr>
          <w:t>17</w:t>
        </w:r>
        <w:r>
          <w:fldChar w:fldCharType="end"/>
        </w:r>
      </w:p>
    </w:sdtContent>
  </w:sdt>
  <w:p w14:paraId="58C643F9" w14:textId="77777777" w:rsidR="006D3AF0" w:rsidRDefault="006D3AF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AE47" w14:textId="77777777" w:rsidR="00F91587" w:rsidRDefault="00F91587" w:rsidP="001F0F01">
      <w:r>
        <w:separator/>
      </w:r>
    </w:p>
  </w:footnote>
  <w:footnote w:type="continuationSeparator" w:id="0">
    <w:p w14:paraId="5D2C9BCA" w14:textId="77777777" w:rsidR="00F91587" w:rsidRDefault="00F91587" w:rsidP="001F0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3BC8" w14:textId="77777777" w:rsidR="006D3AF0" w:rsidRPr="001F0F01" w:rsidRDefault="006D3AF0" w:rsidP="001F0F01">
    <w:pPr>
      <w:pStyle w:val="ae"/>
      <w:jc w:val="right"/>
      <w:rPr>
        <w:b/>
        <w:i/>
        <w:color w:val="808080" w:themeColor="background1" w:themeShade="80"/>
        <w:sz w:val="18"/>
        <w:szCs w:val="18"/>
      </w:rPr>
    </w:pPr>
    <w:r>
      <w:rPr>
        <w:rFonts w:hint="eastAsia"/>
        <w:b/>
        <w:i/>
        <w:color w:val="808080" w:themeColor="background1" w:themeShade="80"/>
        <w:sz w:val="18"/>
        <w:szCs w:val="18"/>
      </w:rPr>
      <w:t>출금이체정보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통합관리시스템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펌뱅킹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자동이체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전산설계서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b/>
        <w:i/>
        <w:color w:val="808080" w:themeColor="background1" w:themeShade="80"/>
        <w:sz w:val="18"/>
        <w:szCs w:val="18"/>
      </w:rPr>
      <w:t>–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K</w:t>
    </w:r>
    <w:r>
      <w:rPr>
        <w:b/>
        <w:i/>
        <w:color w:val="808080" w:themeColor="background1" w:themeShade="80"/>
        <w:sz w:val="18"/>
        <w:szCs w:val="18"/>
      </w:rPr>
      <w:t>SNET</w:t>
    </w:r>
  </w:p>
  <w:p w14:paraId="11392686" w14:textId="77777777" w:rsidR="006D3AF0" w:rsidRPr="001F0F01" w:rsidRDefault="006D3AF0" w:rsidP="001F0F01">
    <w:pPr>
      <w:pStyle w:val="ae"/>
      <w:jc w:val="right"/>
      <w:rPr>
        <w:b/>
        <w:sz w:val="17"/>
        <w:szCs w:val="1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DF73" w14:textId="77777777" w:rsidR="006D3AF0" w:rsidRPr="001F0F01" w:rsidRDefault="006D3AF0" w:rsidP="001F0F01">
    <w:pPr>
      <w:pStyle w:val="ae"/>
      <w:jc w:val="right"/>
      <w:rPr>
        <w:b/>
        <w:i/>
        <w:color w:val="808080" w:themeColor="background1" w:themeShade="80"/>
        <w:sz w:val="18"/>
        <w:szCs w:val="18"/>
      </w:rPr>
    </w:pPr>
    <w:r>
      <w:rPr>
        <w:rFonts w:hint="eastAsia"/>
        <w:b/>
        <w:i/>
        <w:color w:val="808080" w:themeColor="background1" w:themeShade="80"/>
        <w:sz w:val="18"/>
        <w:szCs w:val="18"/>
      </w:rPr>
      <w:t>출금이체정보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통합관리시스템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펌뱅킹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자동이체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전산설계서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b/>
        <w:i/>
        <w:color w:val="808080" w:themeColor="background1" w:themeShade="80"/>
        <w:sz w:val="18"/>
        <w:szCs w:val="18"/>
      </w:rPr>
      <w:t>–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K</w:t>
    </w:r>
    <w:r>
      <w:rPr>
        <w:b/>
        <w:i/>
        <w:color w:val="808080" w:themeColor="background1" w:themeShade="80"/>
        <w:sz w:val="18"/>
        <w:szCs w:val="18"/>
      </w:rPr>
      <w:t>SNET</w:t>
    </w:r>
  </w:p>
  <w:p w14:paraId="358C2E46" w14:textId="77777777" w:rsidR="006D3AF0" w:rsidRPr="001F0F01" w:rsidRDefault="006D3AF0" w:rsidP="00E54466">
    <w:pPr>
      <w:pStyle w:val="ae"/>
      <w:ind w:right="170"/>
      <w:jc w:val="right"/>
      <w:rPr>
        <w:b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655_"/>
      </v:shape>
    </w:pict>
  </w:numPicBullet>
  <w:abstractNum w:abstractNumId="0" w15:restartNumberingAfterBreak="0">
    <w:nsid w:val="036D1762"/>
    <w:multiLevelType w:val="hybridMultilevel"/>
    <w:tmpl w:val="7DE8BCA2"/>
    <w:lvl w:ilvl="0" w:tplc="4B5095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76B1568"/>
    <w:multiLevelType w:val="multilevel"/>
    <w:tmpl w:val="DA6E34C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7165B"/>
    <w:multiLevelType w:val="hybridMultilevel"/>
    <w:tmpl w:val="9ACE367E"/>
    <w:lvl w:ilvl="0" w:tplc="75E42D0A">
      <w:start w:val="1"/>
      <w:numFmt w:val="bullet"/>
      <w:pStyle w:val="a"/>
      <w:lvlText w:val="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" w15:restartNumberingAfterBreak="0">
    <w:nsid w:val="252D6625"/>
    <w:multiLevelType w:val="multilevel"/>
    <w:tmpl w:val="D6E84448"/>
    <w:lvl w:ilvl="0">
      <w:start w:val="4"/>
      <w:numFmt w:val="decimal"/>
      <w:lvlText w:val="『%1"/>
      <w:lvlJc w:val="left"/>
      <w:pPr>
        <w:ind w:left="510" w:hanging="510"/>
      </w:pPr>
      <w:rPr>
        <w:rFonts w:hAnsi="굴림" w:hint="default"/>
      </w:rPr>
    </w:lvl>
    <w:lvl w:ilvl="1">
      <w:start w:val="6"/>
      <w:numFmt w:val="decimal"/>
      <w:lvlText w:val="『%1.%2"/>
      <w:lvlJc w:val="left"/>
      <w:pPr>
        <w:ind w:left="720" w:hanging="720"/>
      </w:pPr>
      <w:rPr>
        <w:rFonts w:hAnsi="굴림" w:hint="default"/>
      </w:rPr>
    </w:lvl>
    <w:lvl w:ilvl="2">
      <w:start w:val="3"/>
      <w:numFmt w:val="decimal"/>
      <w:lvlText w:val="『%1.%2.%3"/>
      <w:lvlJc w:val="left"/>
      <w:pPr>
        <w:ind w:left="720" w:hanging="720"/>
      </w:pPr>
      <w:rPr>
        <w:rFonts w:hAnsi="굴림" w:hint="default"/>
      </w:rPr>
    </w:lvl>
    <w:lvl w:ilvl="3">
      <w:start w:val="1"/>
      <w:numFmt w:val="decimal"/>
      <w:lvlText w:val="『%1.%2.%3.%4"/>
      <w:lvlJc w:val="left"/>
      <w:pPr>
        <w:ind w:left="1080" w:hanging="1080"/>
      </w:pPr>
      <w:rPr>
        <w:rFonts w:hAnsi="굴림" w:hint="default"/>
      </w:rPr>
    </w:lvl>
    <w:lvl w:ilvl="4">
      <w:start w:val="1"/>
      <w:numFmt w:val="decimal"/>
      <w:lvlText w:val="『%1.%2.%3.%4.%5"/>
      <w:lvlJc w:val="left"/>
      <w:pPr>
        <w:ind w:left="1080" w:hanging="1080"/>
      </w:pPr>
      <w:rPr>
        <w:rFonts w:hAnsi="굴림" w:hint="default"/>
      </w:rPr>
    </w:lvl>
    <w:lvl w:ilvl="5">
      <w:start w:val="1"/>
      <w:numFmt w:val="decimal"/>
      <w:lvlText w:val="『%1.%2.%3.%4.%5.%6"/>
      <w:lvlJc w:val="left"/>
      <w:pPr>
        <w:ind w:left="1440" w:hanging="1440"/>
      </w:pPr>
      <w:rPr>
        <w:rFonts w:hAnsi="굴림" w:hint="default"/>
      </w:rPr>
    </w:lvl>
    <w:lvl w:ilvl="6">
      <w:start w:val="1"/>
      <w:numFmt w:val="decimal"/>
      <w:lvlText w:val="『%1.%2.%3.%4.%5.%6.%7"/>
      <w:lvlJc w:val="left"/>
      <w:pPr>
        <w:ind w:left="1440" w:hanging="1440"/>
      </w:pPr>
      <w:rPr>
        <w:rFonts w:hAnsi="굴림" w:hint="default"/>
      </w:rPr>
    </w:lvl>
    <w:lvl w:ilvl="7">
      <w:start w:val="1"/>
      <w:numFmt w:val="decimal"/>
      <w:lvlText w:val="『%1.%2.%3.%4.%5.%6.%7.%8"/>
      <w:lvlJc w:val="left"/>
      <w:pPr>
        <w:ind w:left="1800" w:hanging="1800"/>
      </w:pPr>
      <w:rPr>
        <w:rFonts w:hAnsi="굴림" w:hint="default"/>
      </w:rPr>
    </w:lvl>
    <w:lvl w:ilvl="8">
      <w:start w:val="1"/>
      <w:numFmt w:val="decimal"/>
      <w:lvlText w:val="『%1.%2.%3.%4.%5.%6.%7.%8.%9"/>
      <w:lvlJc w:val="left"/>
      <w:pPr>
        <w:ind w:left="1800" w:hanging="1800"/>
      </w:pPr>
      <w:rPr>
        <w:rFonts w:hAnsi="굴림" w:hint="default"/>
      </w:rPr>
    </w:lvl>
  </w:abstractNum>
  <w:abstractNum w:abstractNumId="4" w15:restartNumberingAfterBreak="0">
    <w:nsid w:val="25B712BF"/>
    <w:multiLevelType w:val="hybridMultilevel"/>
    <w:tmpl w:val="486E2DE8"/>
    <w:lvl w:ilvl="0" w:tplc="7B9A4E9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75468AF"/>
    <w:multiLevelType w:val="hybridMultilevel"/>
    <w:tmpl w:val="B520FF3A"/>
    <w:lvl w:ilvl="0" w:tplc="B82A9E8E">
      <w:start w:val="1"/>
      <w:numFmt w:val="bullet"/>
      <w:pStyle w:val="a0"/>
      <w:lvlText w:val=""/>
      <w:lvlJc w:val="left"/>
      <w:pPr>
        <w:ind w:left="1403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80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00"/>
      </w:pPr>
      <w:rPr>
        <w:rFonts w:ascii="Wingdings" w:hAnsi="Wingdings" w:hint="default"/>
      </w:rPr>
    </w:lvl>
  </w:abstractNum>
  <w:abstractNum w:abstractNumId="6" w15:restartNumberingAfterBreak="0">
    <w:nsid w:val="28E62D93"/>
    <w:multiLevelType w:val="hybridMultilevel"/>
    <w:tmpl w:val="8FA65E12"/>
    <w:lvl w:ilvl="0" w:tplc="A2D8C0C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0CF2334"/>
    <w:multiLevelType w:val="hybridMultilevel"/>
    <w:tmpl w:val="BB3A30DC"/>
    <w:lvl w:ilvl="0" w:tplc="3F947CA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C67AE1"/>
    <w:multiLevelType w:val="hybridMultilevel"/>
    <w:tmpl w:val="97DC37D6"/>
    <w:lvl w:ilvl="0" w:tplc="E004914C">
      <w:start w:val="1"/>
      <w:numFmt w:val="decimalEnclosedCircle"/>
      <w:lvlText w:val="%1 출금이체 출금이① 출금이체 증빙 "/>
      <w:lvlJc w:val="left"/>
      <w:pPr>
        <w:ind w:left="4000" w:hanging="3600"/>
      </w:pPr>
      <w:rPr>
        <w:rFonts w:ascii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8162B6"/>
    <w:multiLevelType w:val="hybridMultilevel"/>
    <w:tmpl w:val="2EA61D1E"/>
    <w:lvl w:ilvl="0" w:tplc="6830769E">
      <w:start w:val="1"/>
      <w:numFmt w:val="decimalEnclosedCircle"/>
      <w:lvlText w:val="%1펌D에 하위이용"/>
      <w:lvlJc w:val="left"/>
      <w:pPr>
        <w:ind w:left="2200" w:hanging="18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5EE2D46"/>
    <w:multiLevelType w:val="hybridMultilevel"/>
    <w:tmpl w:val="431606E2"/>
    <w:lvl w:ilvl="0" w:tplc="7862B5A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81079A1"/>
    <w:multiLevelType w:val="multilevel"/>
    <w:tmpl w:val="ED22B90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C53C8"/>
    <w:multiLevelType w:val="hybridMultilevel"/>
    <w:tmpl w:val="B9FA27AA"/>
    <w:lvl w:ilvl="0" w:tplc="CCD47EE6">
      <w:start w:val="1"/>
      <w:numFmt w:val="ganada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F2540DD"/>
    <w:multiLevelType w:val="hybridMultilevel"/>
    <w:tmpl w:val="FAB46110"/>
    <w:lvl w:ilvl="0" w:tplc="07861BD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09E2395"/>
    <w:multiLevelType w:val="hybridMultilevel"/>
    <w:tmpl w:val="3830FEA8"/>
    <w:lvl w:ilvl="0" w:tplc="555030D8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63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3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3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3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3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3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33" w:hanging="400"/>
      </w:pPr>
      <w:rPr>
        <w:rFonts w:ascii="Wingdings" w:hAnsi="Wingdings" w:hint="default"/>
      </w:rPr>
    </w:lvl>
  </w:abstractNum>
  <w:abstractNum w:abstractNumId="15" w15:restartNumberingAfterBreak="0">
    <w:nsid w:val="43E30F1A"/>
    <w:multiLevelType w:val="hybridMultilevel"/>
    <w:tmpl w:val="21DA2ADC"/>
    <w:lvl w:ilvl="0" w:tplc="122A26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5883C5C"/>
    <w:multiLevelType w:val="hybridMultilevel"/>
    <w:tmpl w:val="EA7E6F7C"/>
    <w:lvl w:ilvl="0" w:tplc="1E90F47C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AE50071"/>
    <w:multiLevelType w:val="hybridMultilevel"/>
    <w:tmpl w:val="DF1857A8"/>
    <w:lvl w:ilvl="0" w:tplc="397A72DC">
      <w:start w:val="5"/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6A5C87"/>
    <w:multiLevelType w:val="multilevel"/>
    <w:tmpl w:val="F94C8FC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C104A13"/>
    <w:multiLevelType w:val="hybridMultilevel"/>
    <w:tmpl w:val="8FB0B814"/>
    <w:lvl w:ilvl="0" w:tplc="AAAC3BC0">
      <w:start w:val="1"/>
      <w:numFmt w:val="bullet"/>
      <w:lvlText w:val=""/>
      <w:lvlPicBulletId w:val="0"/>
      <w:lvlJc w:val="left"/>
      <w:pPr>
        <w:ind w:left="6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F327D12"/>
    <w:multiLevelType w:val="hybridMultilevel"/>
    <w:tmpl w:val="E0D27776"/>
    <w:lvl w:ilvl="0" w:tplc="3B2EA8A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FE00F00"/>
    <w:multiLevelType w:val="hybridMultilevel"/>
    <w:tmpl w:val="0DDC191C"/>
    <w:lvl w:ilvl="0" w:tplc="1F0ED5F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00758B9"/>
    <w:multiLevelType w:val="multilevel"/>
    <w:tmpl w:val="DF682368"/>
    <w:lvl w:ilvl="0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2">
      <w:start w:val="1"/>
      <w:numFmt w:val="decimal"/>
      <w:suff w:val="space"/>
      <w:lvlText w:val="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3">
      <w:start w:val="1"/>
      <w:numFmt w:val="decimal"/>
      <w:suff w:val="space"/>
      <w:lvlText w:val="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4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5">
      <w:start w:val="1"/>
      <w:numFmt w:val="decimal"/>
      <w:suff w:val="space"/>
      <w:lvlText w:val="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6">
      <w:start w:val="1"/>
      <w:numFmt w:val="decimal"/>
      <w:suff w:val="space"/>
      <w:lvlText w:val="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50C7C"/>
    <w:multiLevelType w:val="hybridMultilevel"/>
    <w:tmpl w:val="2C6E006E"/>
    <w:lvl w:ilvl="0" w:tplc="4CA23D12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3523520"/>
    <w:multiLevelType w:val="hybridMultilevel"/>
    <w:tmpl w:val="6FC8DDA4"/>
    <w:lvl w:ilvl="0" w:tplc="083EA460">
      <w:start w:val="4"/>
      <w:numFmt w:val="bullet"/>
      <w:lvlText w:val="-"/>
      <w:lvlJc w:val="left"/>
      <w:pPr>
        <w:ind w:left="760" w:hanging="360"/>
      </w:pPr>
      <w:rPr>
        <w:rFonts w:ascii="Verdana" w:eastAsia="맑은 고딕" w:hAnsi="Verdana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8E762D3"/>
    <w:multiLevelType w:val="hybridMultilevel"/>
    <w:tmpl w:val="CCA21ABE"/>
    <w:lvl w:ilvl="0" w:tplc="D32E07B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F574C28"/>
    <w:multiLevelType w:val="hybridMultilevel"/>
    <w:tmpl w:val="336AEC3E"/>
    <w:lvl w:ilvl="0" w:tplc="3E26AB40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0DA5A34"/>
    <w:multiLevelType w:val="hybridMultilevel"/>
    <w:tmpl w:val="DD2EDAD2"/>
    <w:lvl w:ilvl="0" w:tplc="A486323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301F41"/>
    <w:multiLevelType w:val="hybridMultilevel"/>
    <w:tmpl w:val="52DE5E04"/>
    <w:lvl w:ilvl="0" w:tplc="41BAFCC6">
      <w:start w:val="1"/>
      <w:numFmt w:val="upperLetter"/>
      <w:pStyle w:val="A1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9" w15:restartNumberingAfterBreak="0">
    <w:nsid w:val="62A80550"/>
    <w:multiLevelType w:val="hybridMultilevel"/>
    <w:tmpl w:val="66AE9904"/>
    <w:lvl w:ilvl="0" w:tplc="22FA4FD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7707427"/>
    <w:multiLevelType w:val="hybridMultilevel"/>
    <w:tmpl w:val="E64C8414"/>
    <w:lvl w:ilvl="0" w:tplc="86DC295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7C671A0"/>
    <w:multiLevelType w:val="hybridMultilevel"/>
    <w:tmpl w:val="324E28FC"/>
    <w:lvl w:ilvl="0" w:tplc="EABCB49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A242771"/>
    <w:multiLevelType w:val="hybridMultilevel"/>
    <w:tmpl w:val="6BF620AC"/>
    <w:lvl w:ilvl="0" w:tplc="7326FCF2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A917880"/>
    <w:multiLevelType w:val="hybridMultilevel"/>
    <w:tmpl w:val="64E88228"/>
    <w:lvl w:ilvl="0" w:tplc="5BA8BF1E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B72B3E"/>
    <w:multiLevelType w:val="hybridMultilevel"/>
    <w:tmpl w:val="89EE0E4C"/>
    <w:lvl w:ilvl="0" w:tplc="178483C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22D7B7A"/>
    <w:multiLevelType w:val="hybridMultilevel"/>
    <w:tmpl w:val="44C81ACE"/>
    <w:lvl w:ilvl="0" w:tplc="E3DC2D4C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4041359"/>
    <w:multiLevelType w:val="hybridMultilevel"/>
    <w:tmpl w:val="7DE8BCA2"/>
    <w:lvl w:ilvl="0" w:tplc="4B5095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745689D"/>
    <w:multiLevelType w:val="hybridMultilevel"/>
    <w:tmpl w:val="97204A44"/>
    <w:lvl w:ilvl="0" w:tplc="7E10B2C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722572"/>
    <w:multiLevelType w:val="multilevel"/>
    <w:tmpl w:val="68166CE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B1235EB"/>
    <w:multiLevelType w:val="hybridMultilevel"/>
    <w:tmpl w:val="9E1E913E"/>
    <w:lvl w:ilvl="0" w:tplc="4590FD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B804220"/>
    <w:multiLevelType w:val="hybridMultilevel"/>
    <w:tmpl w:val="8EBC5AB8"/>
    <w:lvl w:ilvl="0" w:tplc="56381D8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F646720"/>
    <w:multiLevelType w:val="hybridMultilevel"/>
    <w:tmpl w:val="6D3E7692"/>
    <w:lvl w:ilvl="0" w:tplc="ABBE440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52390986">
    <w:abstractNumId w:val="19"/>
  </w:num>
  <w:num w:numId="2" w16cid:durableId="1754619846">
    <w:abstractNumId w:val="28"/>
  </w:num>
  <w:num w:numId="3" w16cid:durableId="1587030105">
    <w:abstractNumId w:val="5"/>
  </w:num>
  <w:num w:numId="4" w16cid:durableId="1377702584">
    <w:abstractNumId w:val="37"/>
  </w:num>
  <w:num w:numId="5" w16cid:durableId="1431853492">
    <w:abstractNumId w:val="15"/>
  </w:num>
  <w:num w:numId="6" w16cid:durableId="813639757">
    <w:abstractNumId w:val="27"/>
  </w:num>
  <w:num w:numId="7" w16cid:durableId="422993999">
    <w:abstractNumId w:val="7"/>
  </w:num>
  <w:num w:numId="8" w16cid:durableId="1308777183">
    <w:abstractNumId w:val="26"/>
  </w:num>
  <w:num w:numId="9" w16cid:durableId="1499416760">
    <w:abstractNumId w:val="21"/>
  </w:num>
  <w:num w:numId="10" w16cid:durableId="1050760458">
    <w:abstractNumId w:val="31"/>
  </w:num>
  <w:num w:numId="11" w16cid:durableId="2058894321">
    <w:abstractNumId w:val="0"/>
  </w:num>
  <w:num w:numId="12" w16cid:durableId="478420012">
    <w:abstractNumId w:val="36"/>
  </w:num>
  <w:num w:numId="13" w16cid:durableId="1658458129">
    <w:abstractNumId w:val="2"/>
  </w:num>
  <w:num w:numId="14" w16cid:durableId="807093496">
    <w:abstractNumId w:val="25"/>
  </w:num>
  <w:num w:numId="15" w16cid:durableId="244537795">
    <w:abstractNumId w:val="4"/>
  </w:num>
  <w:num w:numId="16" w16cid:durableId="244649033">
    <w:abstractNumId w:val="40"/>
  </w:num>
  <w:num w:numId="17" w16cid:durableId="1675254861">
    <w:abstractNumId w:val="33"/>
  </w:num>
  <w:num w:numId="18" w16cid:durableId="1841194775">
    <w:abstractNumId w:val="29"/>
  </w:num>
  <w:num w:numId="19" w16cid:durableId="363142098">
    <w:abstractNumId w:val="30"/>
  </w:num>
  <w:num w:numId="20" w16cid:durableId="87581971">
    <w:abstractNumId w:val="16"/>
  </w:num>
  <w:num w:numId="21" w16cid:durableId="2102754744">
    <w:abstractNumId w:val="6"/>
  </w:num>
  <w:num w:numId="22" w16cid:durableId="227541920">
    <w:abstractNumId w:val="9"/>
  </w:num>
  <w:num w:numId="23" w16cid:durableId="537668834">
    <w:abstractNumId w:val="8"/>
  </w:num>
  <w:num w:numId="24" w16cid:durableId="225148199">
    <w:abstractNumId w:val="32"/>
  </w:num>
  <w:num w:numId="25" w16cid:durableId="1510756663">
    <w:abstractNumId w:val="35"/>
  </w:num>
  <w:num w:numId="26" w16cid:durableId="1956675102">
    <w:abstractNumId w:val="24"/>
  </w:num>
  <w:num w:numId="27" w16cid:durableId="1189836283">
    <w:abstractNumId w:val="41"/>
  </w:num>
  <w:num w:numId="28" w16cid:durableId="771778603">
    <w:abstractNumId w:val="34"/>
  </w:num>
  <w:num w:numId="29" w16cid:durableId="1120537841">
    <w:abstractNumId w:val="10"/>
  </w:num>
  <w:num w:numId="30" w16cid:durableId="911354282">
    <w:abstractNumId w:val="23"/>
  </w:num>
  <w:num w:numId="31" w16cid:durableId="754591360">
    <w:abstractNumId w:val="20"/>
  </w:num>
  <w:num w:numId="32" w16cid:durableId="950547848">
    <w:abstractNumId w:val="14"/>
  </w:num>
  <w:num w:numId="33" w16cid:durableId="105660991">
    <w:abstractNumId w:val="12"/>
  </w:num>
  <w:num w:numId="34" w16cid:durableId="1322739427">
    <w:abstractNumId w:val="39"/>
  </w:num>
  <w:num w:numId="35" w16cid:durableId="1334064913">
    <w:abstractNumId w:val="17"/>
  </w:num>
  <w:num w:numId="36" w16cid:durableId="1866358074">
    <w:abstractNumId w:val="13"/>
  </w:num>
  <w:num w:numId="37" w16cid:durableId="20117599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021690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056167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43024674">
    <w:abstractNumId w:val="3"/>
  </w:num>
  <w:num w:numId="41" w16cid:durableId="789712450">
    <w:abstractNumId w:val="18"/>
  </w:num>
  <w:num w:numId="42" w16cid:durableId="1364358373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9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EEB"/>
    <w:rsid w:val="00001143"/>
    <w:rsid w:val="00001C58"/>
    <w:rsid w:val="000025D3"/>
    <w:rsid w:val="00002BEF"/>
    <w:rsid w:val="00014D08"/>
    <w:rsid w:val="00017C3E"/>
    <w:rsid w:val="00020289"/>
    <w:rsid w:val="000211EC"/>
    <w:rsid w:val="00021DBF"/>
    <w:rsid w:val="00021FAD"/>
    <w:rsid w:val="00023940"/>
    <w:rsid w:val="0002608D"/>
    <w:rsid w:val="0002767A"/>
    <w:rsid w:val="00031EFD"/>
    <w:rsid w:val="000352CE"/>
    <w:rsid w:val="0003591A"/>
    <w:rsid w:val="000364AC"/>
    <w:rsid w:val="000417FA"/>
    <w:rsid w:val="00041879"/>
    <w:rsid w:val="000439E7"/>
    <w:rsid w:val="00045F65"/>
    <w:rsid w:val="000504AF"/>
    <w:rsid w:val="00051AD1"/>
    <w:rsid w:val="0005392E"/>
    <w:rsid w:val="00054CC9"/>
    <w:rsid w:val="000550F9"/>
    <w:rsid w:val="00060467"/>
    <w:rsid w:val="00062709"/>
    <w:rsid w:val="000636E9"/>
    <w:rsid w:val="0006459A"/>
    <w:rsid w:val="00065DBB"/>
    <w:rsid w:val="000665E7"/>
    <w:rsid w:val="00066746"/>
    <w:rsid w:val="00066873"/>
    <w:rsid w:val="00070101"/>
    <w:rsid w:val="00070628"/>
    <w:rsid w:val="000729DE"/>
    <w:rsid w:val="00075F4A"/>
    <w:rsid w:val="00081CA0"/>
    <w:rsid w:val="00083664"/>
    <w:rsid w:val="000844BD"/>
    <w:rsid w:val="00084D75"/>
    <w:rsid w:val="00084E48"/>
    <w:rsid w:val="00085CC1"/>
    <w:rsid w:val="00085D7B"/>
    <w:rsid w:val="000905A4"/>
    <w:rsid w:val="000906BF"/>
    <w:rsid w:val="000909B0"/>
    <w:rsid w:val="0009220B"/>
    <w:rsid w:val="0009401A"/>
    <w:rsid w:val="000A0ADC"/>
    <w:rsid w:val="000A1E8C"/>
    <w:rsid w:val="000A3F41"/>
    <w:rsid w:val="000A5523"/>
    <w:rsid w:val="000A685C"/>
    <w:rsid w:val="000A6C76"/>
    <w:rsid w:val="000B0D74"/>
    <w:rsid w:val="000B140F"/>
    <w:rsid w:val="000B2023"/>
    <w:rsid w:val="000B2C0E"/>
    <w:rsid w:val="000B2F5E"/>
    <w:rsid w:val="000B3D51"/>
    <w:rsid w:val="000B52A2"/>
    <w:rsid w:val="000B6E97"/>
    <w:rsid w:val="000B714D"/>
    <w:rsid w:val="000B7DAF"/>
    <w:rsid w:val="000C02EF"/>
    <w:rsid w:val="000C08E0"/>
    <w:rsid w:val="000C15E2"/>
    <w:rsid w:val="000C3697"/>
    <w:rsid w:val="000C5C08"/>
    <w:rsid w:val="000C6161"/>
    <w:rsid w:val="000D0433"/>
    <w:rsid w:val="000D1040"/>
    <w:rsid w:val="000D1BA2"/>
    <w:rsid w:val="000D1BD7"/>
    <w:rsid w:val="000E488E"/>
    <w:rsid w:val="000E4D1E"/>
    <w:rsid w:val="000E5DBF"/>
    <w:rsid w:val="000F1876"/>
    <w:rsid w:val="000F1DF3"/>
    <w:rsid w:val="000F2258"/>
    <w:rsid w:val="000F272D"/>
    <w:rsid w:val="000F367A"/>
    <w:rsid w:val="000F5A2A"/>
    <w:rsid w:val="000F73F8"/>
    <w:rsid w:val="000F7765"/>
    <w:rsid w:val="00100A3D"/>
    <w:rsid w:val="00100DB3"/>
    <w:rsid w:val="0010415E"/>
    <w:rsid w:val="00104A56"/>
    <w:rsid w:val="00104E3A"/>
    <w:rsid w:val="00106118"/>
    <w:rsid w:val="00107674"/>
    <w:rsid w:val="00107E2E"/>
    <w:rsid w:val="001107D8"/>
    <w:rsid w:val="00110DEA"/>
    <w:rsid w:val="001136A3"/>
    <w:rsid w:val="0011602F"/>
    <w:rsid w:val="00117934"/>
    <w:rsid w:val="00117D10"/>
    <w:rsid w:val="00120BA3"/>
    <w:rsid w:val="001219EF"/>
    <w:rsid w:val="00121B0E"/>
    <w:rsid w:val="00122D1F"/>
    <w:rsid w:val="00122F33"/>
    <w:rsid w:val="001232DA"/>
    <w:rsid w:val="00125F3F"/>
    <w:rsid w:val="0013174B"/>
    <w:rsid w:val="001349FE"/>
    <w:rsid w:val="00134FEC"/>
    <w:rsid w:val="0014127B"/>
    <w:rsid w:val="0014179B"/>
    <w:rsid w:val="00141D37"/>
    <w:rsid w:val="00142BED"/>
    <w:rsid w:val="001431D0"/>
    <w:rsid w:val="00144A5E"/>
    <w:rsid w:val="001451BD"/>
    <w:rsid w:val="00145CE7"/>
    <w:rsid w:val="00151BEE"/>
    <w:rsid w:val="0015707A"/>
    <w:rsid w:val="0016461E"/>
    <w:rsid w:val="00165D2C"/>
    <w:rsid w:val="00166FFB"/>
    <w:rsid w:val="00171A30"/>
    <w:rsid w:val="00175F51"/>
    <w:rsid w:val="0017658D"/>
    <w:rsid w:val="0018068A"/>
    <w:rsid w:val="0018174C"/>
    <w:rsid w:val="00183D1A"/>
    <w:rsid w:val="0018432E"/>
    <w:rsid w:val="00184C6B"/>
    <w:rsid w:val="00185FC6"/>
    <w:rsid w:val="00186917"/>
    <w:rsid w:val="0018791A"/>
    <w:rsid w:val="00187A7F"/>
    <w:rsid w:val="00190A8E"/>
    <w:rsid w:val="00191395"/>
    <w:rsid w:val="001929D7"/>
    <w:rsid w:val="00192CF5"/>
    <w:rsid w:val="00194412"/>
    <w:rsid w:val="00194B57"/>
    <w:rsid w:val="00195DF6"/>
    <w:rsid w:val="001967CB"/>
    <w:rsid w:val="001A0B47"/>
    <w:rsid w:val="001A0EDD"/>
    <w:rsid w:val="001A2887"/>
    <w:rsid w:val="001A3001"/>
    <w:rsid w:val="001A3555"/>
    <w:rsid w:val="001A3673"/>
    <w:rsid w:val="001A6860"/>
    <w:rsid w:val="001A6E07"/>
    <w:rsid w:val="001A743C"/>
    <w:rsid w:val="001B0287"/>
    <w:rsid w:val="001B0CF5"/>
    <w:rsid w:val="001B3D9B"/>
    <w:rsid w:val="001B556A"/>
    <w:rsid w:val="001B7EFE"/>
    <w:rsid w:val="001C08E3"/>
    <w:rsid w:val="001C2D30"/>
    <w:rsid w:val="001C2E74"/>
    <w:rsid w:val="001C4255"/>
    <w:rsid w:val="001C5683"/>
    <w:rsid w:val="001C58D2"/>
    <w:rsid w:val="001C751F"/>
    <w:rsid w:val="001D2383"/>
    <w:rsid w:val="001D5AF4"/>
    <w:rsid w:val="001D7354"/>
    <w:rsid w:val="001D7D0D"/>
    <w:rsid w:val="001D7EF3"/>
    <w:rsid w:val="001E0081"/>
    <w:rsid w:val="001E0906"/>
    <w:rsid w:val="001E0F38"/>
    <w:rsid w:val="001E2B47"/>
    <w:rsid w:val="001E34A7"/>
    <w:rsid w:val="001F0F01"/>
    <w:rsid w:val="001F13F5"/>
    <w:rsid w:val="001F3475"/>
    <w:rsid w:val="00200029"/>
    <w:rsid w:val="00200EEF"/>
    <w:rsid w:val="002021DA"/>
    <w:rsid w:val="002035E3"/>
    <w:rsid w:val="00204D77"/>
    <w:rsid w:val="00204EA5"/>
    <w:rsid w:val="002050F1"/>
    <w:rsid w:val="0020545B"/>
    <w:rsid w:val="00206DC3"/>
    <w:rsid w:val="0020762B"/>
    <w:rsid w:val="00210592"/>
    <w:rsid w:val="00211B3A"/>
    <w:rsid w:val="00212ED1"/>
    <w:rsid w:val="00217D97"/>
    <w:rsid w:val="00217E86"/>
    <w:rsid w:val="0022013B"/>
    <w:rsid w:val="00220264"/>
    <w:rsid w:val="002203CB"/>
    <w:rsid w:val="002212F9"/>
    <w:rsid w:val="0022235C"/>
    <w:rsid w:val="00224D36"/>
    <w:rsid w:val="00225E17"/>
    <w:rsid w:val="00232D77"/>
    <w:rsid w:val="00232ED4"/>
    <w:rsid w:val="0023665B"/>
    <w:rsid w:val="00236BBF"/>
    <w:rsid w:val="00241865"/>
    <w:rsid w:val="002419DA"/>
    <w:rsid w:val="00242FB6"/>
    <w:rsid w:val="00243CA4"/>
    <w:rsid w:val="002463A9"/>
    <w:rsid w:val="0025113A"/>
    <w:rsid w:val="002624E3"/>
    <w:rsid w:val="00267013"/>
    <w:rsid w:val="00271E1D"/>
    <w:rsid w:val="002737E6"/>
    <w:rsid w:val="00273B68"/>
    <w:rsid w:val="00273C44"/>
    <w:rsid w:val="002741D3"/>
    <w:rsid w:val="0027732D"/>
    <w:rsid w:val="00277F32"/>
    <w:rsid w:val="002855C0"/>
    <w:rsid w:val="00286542"/>
    <w:rsid w:val="0029085E"/>
    <w:rsid w:val="00290BFE"/>
    <w:rsid w:val="00292453"/>
    <w:rsid w:val="00295B41"/>
    <w:rsid w:val="00296BA8"/>
    <w:rsid w:val="002A2EEB"/>
    <w:rsid w:val="002A444D"/>
    <w:rsid w:val="002A52F6"/>
    <w:rsid w:val="002A7D60"/>
    <w:rsid w:val="002B1261"/>
    <w:rsid w:val="002B1A82"/>
    <w:rsid w:val="002B327E"/>
    <w:rsid w:val="002B4B07"/>
    <w:rsid w:val="002B5D1E"/>
    <w:rsid w:val="002B626B"/>
    <w:rsid w:val="002C2B83"/>
    <w:rsid w:val="002C388E"/>
    <w:rsid w:val="002C63F9"/>
    <w:rsid w:val="002D1032"/>
    <w:rsid w:val="002D1BA8"/>
    <w:rsid w:val="002D3B1C"/>
    <w:rsid w:val="002D4689"/>
    <w:rsid w:val="002D49CA"/>
    <w:rsid w:val="002D69E6"/>
    <w:rsid w:val="002D6A60"/>
    <w:rsid w:val="002E0227"/>
    <w:rsid w:val="002E0779"/>
    <w:rsid w:val="002E2873"/>
    <w:rsid w:val="002E48C6"/>
    <w:rsid w:val="002E5EE1"/>
    <w:rsid w:val="002E7D55"/>
    <w:rsid w:val="002F699B"/>
    <w:rsid w:val="002F72B3"/>
    <w:rsid w:val="002F7350"/>
    <w:rsid w:val="00302CEB"/>
    <w:rsid w:val="00303EFC"/>
    <w:rsid w:val="00305139"/>
    <w:rsid w:val="003106FE"/>
    <w:rsid w:val="00311270"/>
    <w:rsid w:val="00315D66"/>
    <w:rsid w:val="00316A39"/>
    <w:rsid w:val="00316F80"/>
    <w:rsid w:val="00320A7B"/>
    <w:rsid w:val="00320AAD"/>
    <w:rsid w:val="00322035"/>
    <w:rsid w:val="00322ED2"/>
    <w:rsid w:val="003239FB"/>
    <w:rsid w:val="00323BF9"/>
    <w:rsid w:val="00323F40"/>
    <w:rsid w:val="00327345"/>
    <w:rsid w:val="0032767F"/>
    <w:rsid w:val="003302EA"/>
    <w:rsid w:val="00331CBB"/>
    <w:rsid w:val="00333BBB"/>
    <w:rsid w:val="00334014"/>
    <w:rsid w:val="003371EB"/>
    <w:rsid w:val="00340458"/>
    <w:rsid w:val="00340FE4"/>
    <w:rsid w:val="00343679"/>
    <w:rsid w:val="003454AC"/>
    <w:rsid w:val="0034767A"/>
    <w:rsid w:val="00347802"/>
    <w:rsid w:val="00352B09"/>
    <w:rsid w:val="00353B2A"/>
    <w:rsid w:val="00354BCB"/>
    <w:rsid w:val="0035590F"/>
    <w:rsid w:val="00357517"/>
    <w:rsid w:val="003575C7"/>
    <w:rsid w:val="003578CE"/>
    <w:rsid w:val="00357971"/>
    <w:rsid w:val="00360C7A"/>
    <w:rsid w:val="00360FFB"/>
    <w:rsid w:val="0036115F"/>
    <w:rsid w:val="00361239"/>
    <w:rsid w:val="00361CC6"/>
    <w:rsid w:val="003638A6"/>
    <w:rsid w:val="00364736"/>
    <w:rsid w:val="00366E7A"/>
    <w:rsid w:val="003731BE"/>
    <w:rsid w:val="00373A44"/>
    <w:rsid w:val="00373B2F"/>
    <w:rsid w:val="00375F4C"/>
    <w:rsid w:val="00377A7B"/>
    <w:rsid w:val="003804D7"/>
    <w:rsid w:val="00382090"/>
    <w:rsid w:val="00383E19"/>
    <w:rsid w:val="00384346"/>
    <w:rsid w:val="00384828"/>
    <w:rsid w:val="0038672E"/>
    <w:rsid w:val="003875F4"/>
    <w:rsid w:val="00390B2F"/>
    <w:rsid w:val="00390FE3"/>
    <w:rsid w:val="003915ED"/>
    <w:rsid w:val="003A3547"/>
    <w:rsid w:val="003A3BE7"/>
    <w:rsid w:val="003A75DE"/>
    <w:rsid w:val="003B1A64"/>
    <w:rsid w:val="003B1B2A"/>
    <w:rsid w:val="003B2C37"/>
    <w:rsid w:val="003B3543"/>
    <w:rsid w:val="003B35DE"/>
    <w:rsid w:val="003B3A51"/>
    <w:rsid w:val="003B7A69"/>
    <w:rsid w:val="003C0478"/>
    <w:rsid w:val="003C1698"/>
    <w:rsid w:val="003C246A"/>
    <w:rsid w:val="003C3269"/>
    <w:rsid w:val="003C339F"/>
    <w:rsid w:val="003D0C8F"/>
    <w:rsid w:val="003D174C"/>
    <w:rsid w:val="003D2B3C"/>
    <w:rsid w:val="003D335F"/>
    <w:rsid w:val="003D3C30"/>
    <w:rsid w:val="003E0BB4"/>
    <w:rsid w:val="003E0F20"/>
    <w:rsid w:val="003E25B1"/>
    <w:rsid w:val="003E2C8E"/>
    <w:rsid w:val="003E2CF3"/>
    <w:rsid w:val="003E4EA8"/>
    <w:rsid w:val="003E6108"/>
    <w:rsid w:val="003E6E25"/>
    <w:rsid w:val="003F05F0"/>
    <w:rsid w:val="003F07F2"/>
    <w:rsid w:val="003F0E56"/>
    <w:rsid w:val="003F0F29"/>
    <w:rsid w:val="003F2B76"/>
    <w:rsid w:val="00400021"/>
    <w:rsid w:val="00400F66"/>
    <w:rsid w:val="004032AA"/>
    <w:rsid w:val="00404EFC"/>
    <w:rsid w:val="00406A4C"/>
    <w:rsid w:val="004078F5"/>
    <w:rsid w:val="004101C7"/>
    <w:rsid w:val="00410721"/>
    <w:rsid w:val="00412007"/>
    <w:rsid w:val="00414ADE"/>
    <w:rsid w:val="00414FF7"/>
    <w:rsid w:val="00416F20"/>
    <w:rsid w:val="00421CA5"/>
    <w:rsid w:val="00423276"/>
    <w:rsid w:val="004241CB"/>
    <w:rsid w:val="00430BC8"/>
    <w:rsid w:val="004316A0"/>
    <w:rsid w:val="00435576"/>
    <w:rsid w:val="00436183"/>
    <w:rsid w:val="00436EA3"/>
    <w:rsid w:val="00440CBE"/>
    <w:rsid w:val="004416C6"/>
    <w:rsid w:val="004419C3"/>
    <w:rsid w:val="00443580"/>
    <w:rsid w:val="0045042C"/>
    <w:rsid w:val="00451660"/>
    <w:rsid w:val="0045282B"/>
    <w:rsid w:val="00452ACA"/>
    <w:rsid w:val="004534F0"/>
    <w:rsid w:val="004537D2"/>
    <w:rsid w:val="004537FC"/>
    <w:rsid w:val="00454FC2"/>
    <w:rsid w:val="00460722"/>
    <w:rsid w:val="00460B2A"/>
    <w:rsid w:val="00461A4C"/>
    <w:rsid w:val="004629A4"/>
    <w:rsid w:val="00462DA3"/>
    <w:rsid w:val="004639B2"/>
    <w:rsid w:val="0046651E"/>
    <w:rsid w:val="00466E70"/>
    <w:rsid w:val="00467B03"/>
    <w:rsid w:val="00472C25"/>
    <w:rsid w:val="00472EBD"/>
    <w:rsid w:val="004751A4"/>
    <w:rsid w:val="00475BE6"/>
    <w:rsid w:val="00477317"/>
    <w:rsid w:val="00477369"/>
    <w:rsid w:val="0047750F"/>
    <w:rsid w:val="00480A06"/>
    <w:rsid w:val="0048188A"/>
    <w:rsid w:val="004820BB"/>
    <w:rsid w:val="00482671"/>
    <w:rsid w:val="00483FF3"/>
    <w:rsid w:val="00484E55"/>
    <w:rsid w:val="00486FFD"/>
    <w:rsid w:val="00487A5E"/>
    <w:rsid w:val="0049075A"/>
    <w:rsid w:val="00490AD2"/>
    <w:rsid w:val="004911E4"/>
    <w:rsid w:val="00494EE2"/>
    <w:rsid w:val="00495F67"/>
    <w:rsid w:val="004976FC"/>
    <w:rsid w:val="00497A8A"/>
    <w:rsid w:val="004A0430"/>
    <w:rsid w:val="004A10B2"/>
    <w:rsid w:val="004A21B4"/>
    <w:rsid w:val="004A2A91"/>
    <w:rsid w:val="004A5792"/>
    <w:rsid w:val="004A5B13"/>
    <w:rsid w:val="004A7796"/>
    <w:rsid w:val="004B0BEC"/>
    <w:rsid w:val="004B2343"/>
    <w:rsid w:val="004B2643"/>
    <w:rsid w:val="004B3F16"/>
    <w:rsid w:val="004B3F37"/>
    <w:rsid w:val="004B731A"/>
    <w:rsid w:val="004B762B"/>
    <w:rsid w:val="004C066E"/>
    <w:rsid w:val="004C1D71"/>
    <w:rsid w:val="004C45B2"/>
    <w:rsid w:val="004C5154"/>
    <w:rsid w:val="004C5A54"/>
    <w:rsid w:val="004C6653"/>
    <w:rsid w:val="004C6BEE"/>
    <w:rsid w:val="004D14B1"/>
    <w:rsid w:val="004D2135"/>
    <w:rsid w:val="004D3AF8"/>
    <w:rsid w:val="004D7C2E"/>
    <w:rsid w:val="004E0B06"/>
    <w:rsid w:val="004E3D30"/>
    <w:rsid w:val="004F1B05"/>
    <w:rsid w:val="004F46EF"/>
    <w:rsid w:val="004F56BA"/>
    <w:rsid w:val="004F58CC"/>
    <w:rsid w:val="004F6ABA"/>
    <w:rsid w:val="004F73CB"/>
    <w:rsid w:val="00500343"/>
    <w:rsid w:val="0050053E"/>
    <w:rsid w:val="00500D5C"/>
    <w:rsid w:val="00500E71"/>
    <w:rsid w:val="005035C0"/>
    <w:rsid w:val="005044DC"/>
    <w:rsid w:val="00507362"/>
    <w:rsid w:val="00512A9D"/>
    <w:rsid w:val="005133CF"/>
    <w:rsid w:val="00513D74"/>
    <w:rsid w:val="00513EDC"/>
    <w:rsid w:val="00514AB3"/>
    <w:rsid w:val="00514BE2"/>
    <w:rsid w:val="0051504C"/>
    <w:rsid w:val="0051689E"/>
    <w:rsid w:val="00517239"/>
    <w:rsid w:val="0051765D"/>
    <w:rsid w:val="0051796E"/>
    <w:rsid w:val="00520284"/>
    <w:rsid w:val="00521584"/>
    <w:rsid w:val="005223E1"/>
    <w:rsid w:val="005235CE"/>
    <w:rsid w:val="005247F4"/>
    <w:rsid w:val="00530740"/>
    <w:rsid w:val="0053080A"/>
    <w:rsid w:val="00531518"/>
    <w:rsid w:val="00531DCB"/>
    <w:rsid w:val="00533CAE"/>
    <w:rsid w:val="005341D1"/>
    <w:rsid w:val="00534DBA"/>
    <w:rsid w:val="00535A77"/>
    <w:rsid w:val="00535E00"/>
    <w:rsid w:val="0053605F"/>
    <w:rsid w:val="005375FD"/>
    <w:rsid w:val="0054147B"/>
    <w:rsid w:val="00542A21"/>
    <w:rsid w:val="00545797"/>
    <w:rsid w:val="00546C36"/>
    <w:rsid w:val="0054762E"/>
    <w:rsid w:val="005477C7"/>
    <w:rsid w:val="005534D1"/>
    <w:rsid w:val="00555BB7"/>
    <w:rsid w:val="00562E74"/>
    <w:rsid w:val="005632E9"/>
    <w:rsid w:val="005676C8"/>
    <w:rsid w:val="005701DE"/>
    <w:rsid w:val="00571B06"/>
    <w:rsid w:val="00572C74"/>
    <w:rsid w:val="00573611"/>
    <w:rsid w:val="005764AF"/>
    <w:rsid w:val="00576585"/>
    <w:rsid w:val="005778B3"/>
    <w:rsid w:val="00577BA4"/>
    <w:rsid w:val="00580C50"/>
    <w:rsid w:val="00581285"/>
    <w:rsid w:val="00581BB6"/>
    <w:rsid w:val="005826AE"/>
    <w:rsid w:val="005833F2"/>
    <w:rsid w:val="005839CA"/>
    <w:rsid w:val="005855B0"/>
    <w:rsid w:val="00587FC1"/>
    <w:rsid w:val="00590962"/>
    <w:rsid w:val="00590B77"/>
    <w:rsid w:val="0059453E"/>
    <w:rsid w:val="0059777D"/>
    <w:rsid w:val="00597F54"/>
    <w:rsid w:val="005A1180"/>
    <w:rsid w:val="005A2187"/>
    <w:rsid w:val="005A360E"/>
    <w:rsid w:val="005A6574"/>
    <w:rsid w:val="005A74E2"/>
    <w:rsid w:val="005A7C02"/>
    <w:rsid w:val="005B28FF"/>
    <w:rsid w:val="005B3570"/>
    <w:rsid w:val="005B4637"/>
    <w:rsid w:val="005B5333"/>
    <w:rsid w:val="005B6AA8"/>
    <w:rsid w:val="005B6E20"/>
    <w:rsid w:val="005C2067"/>
    <w:rsid w:val="005C24CB"/>
    <w:rsid w:val="005C58A7"/>
    <w:rsid w:val="005D02C8"/>
    <w:rsid w:val="005D1A4F"/>
    <w:rsid w:val="005D3906"/>
    <w:rsid w:val="005D4AC1"/>
    <w:rsid w:val="005D4DEB"/>
    <w:rsid w:val="005D4EEA"/>
    <w:rsid w:val="005D57F0"/>
    <w:rsid w:val="005D6BD9"/>
    <w:rsid w:val="005E3011"/>
    <w:rsid w:val="005E3FF4"/>
    <w:rsid w:val="005E447E"/>
    <w:rsid w:val="005E660C"/>
    <w:rsid w:val="005E661A"/>
    <w:rsid w:val="005E6C2C"/>
    <w:rsid w:val="005E6DB5"/>
    <w:rsid w:val="005F10EF"/>
    <w:rsid w:val="005F17DA"/>
    <w:rsid w:val="005F2157"/>
    <w:rsid w:val="005F2987"/>
    <w:rsid w:val="005F4843"/>
    <w:rsid w:val="005F562F"/>
    <w:rsid w:val="005F5A9A"/>
    <w:rsid w:val="005F6DA5"/>
    <w:rsid w:val="005F7C9E"/>
    <w:rsid w:val="00601AF6"/>
    <w:rsid w:val="006049CF"/>
    <w:rsid w:val="00605CF2"/>
    <w:rsid w:val="00605DC8"/>
    <w:rsid w:val="00607662"/>
    <w:rsid w:val="006128BD"/>
    <w:rsid w:val="00612C6D"/>
    <w:rsid w:val="00616594"/>
    <w:rsid w:val="00617C6E"/>
    <w:rsid w:val="006208C7"/>
    <w:rsid w:val="006220D4"/>
    <w:rsid w:val="00622350"/>
    <w:rsid w:val="00624AE8"/>
    <w:rsid w:val="00625E47"/>
    <w:rsid w:val="006260CC"/>
    <w:rsid w:val="00631172"/>
    <w:rsid w:val="006325F4"/>
    <w:rsid w:val="00632838"/>
    <w:rsid w:val="0063361D"/>
    <w:rsid w:val="006369A9"/>
    <w:rsid w:val="006377C7"/>
    <w:rsid w:val="00642045"/>
    <w:rsid w:val="006427A0"/>
    <w:rsid w:val="006430AD"/>
    <w:rsid w:val="00650418"/>
    <w:rsid w:val="00651ED7"/>
    <w:rsid w:val="00653650"/>
    <w:rsid w:val="00654F0C"/>
    <w:rsid w:val="0065725E"/>
    <w:rsid w:val="006576D5"/>
    <w:rsid w:val="00661A69"/>
    <w:rsid w:val="00662806"/>
    <w:rsid w:val="00663135"/>
    <w:rsid w:val="00665038"/>
    <w:rsid w:val="00666061"/>
    <w:rsid w:val="00666A6F"/>
    <w:rsid w:val="006704BD"/>
    <w:rsid w:val="00671DA0"/>
    <w:rsid w:val="006758F0"/>
    <w:rsid w:val="00677490"/>
    <w:rsid w:val="00677F51"/>
    <w:rsid w:val="00680C64"/>
    <w:rsid w:val="00681083"/>
    <w:rsid w:val="00682C6E"/>
    <w:rsid w:val="006841D4"/>
    <w:rsid w:val="00690DD0"/>
    <w:rsid w:val="006913D9"/>
    <w:rsid w:val="00691A16"/>
    <w:rsid w:val="0069589B"/>
    <w:rsid w:val="00696208"/>
    <w:rsid w:val="006A14DA"/>
    <w:rsid w:val="006A4285"/>
    <w:rsid w:val="006A4DB8"/>
    <w:rsid w:val="006A6100"/>
    <w:rsid w:val="006A66D8"/>
    <w:rsid w:val="006A7566"/>
    <w:rsid w:val="006B0A72"/>
    <w:rsid w:val="006B0AD3"/>
    <w:rsid w:val="006B1B14"/>
    <w:rsid w:val="006B2C99"/>
    <w:rsid w:val="006B38F5"/>
    <w:rsid w:val="006B4513"/>
    <w:rsid w:val="006B6C68"/>
    <w:rsid w:val="006C0C22"/>
    <w:rsid w:val="006C1A64"/>
    <w:rsid w:val="006C21DD"/>
    <w:rsid w:val="006C3388"/>
    <w:rsid w:val="006C4AEB"/>
    <w:rsid w:val="006C59F8"/>
    <w:rsid w:val="006C5E1F"/>
    <w:rsid w:val="006D1877"/>
    <w:rsid w:val="006D3AF0"/>
    <w:rsid w:val="006D3E53"/>
    <w:rsid w:val="006D42DB"/>
    <w:rsid w:val="006D50C6"/>
    <w:rsid w:val="006D7369"/>
    <w:rsid w:val="006D74F7"/>
    <w:rsid w:val="006D7517"/>
    <w:rsid w:val="006D7D6E"/>
    <w:rsid w:val="006E11B4"/>
    <w:rsid w:val="006E1D44"/>
    <w:rsid w:val="006E1D4A"/>
    <w:rsid w:val="006E4AEB"/>
    <w:rsid w:val="006E677F"/>
    <w:rsid w:val="006E7351"/>
    <w:rsid w:val="006F22F4"/>
    <w:rsid w:val="006F3258"/>
    <w:rsid w:val="006F579D"/>
    <w:rsid w:val="006F6527"/>
    <w:rsid w:val="00700094"/>
    <w:rsid w:val="00701BC3"/>
    <w:rsid w:val="00702E75"/>
    <w:rsid w:val="007038EE"/>
    <w:rsid w:val="00704845"/>
    <w:rsid w:val="00704B8B"/>
    <w:rsid w:val="00706328"/>
    <w:rsid w:val="007118B8"/>
    <w:rsid w:val="00714C59"/>
    <w:rsid w:val="007158D4"/>
    <w:rsid w:val="00715BB2"/>
    <w:rsid w:val="0071760A"/>
    <w:rsid w:val="007176F2"/>
    <w:rsid w:val="00721CBC"/>
    <w:rsid w:val="00722072"/>
    <w:rsid w:val="00724DEC"/>
    <w:rsid w:val="0072560A"/>
    <w:rsid w:val="00726448"/>
    <w:rsid w:val="0073185C"/>
    <w:rsid w:val="007333B3"/>
    <w:rsid w:val="00734CEA"/>
    <w:rsid w:val="00734EC5"/>
    <w:rsid w:val="007409F4"/>
    <w:rsid w:val="00741CF6"/>
    <w:rsid w:val="007438B6"/>
    <w:rsid w:val="00746363"/>
    <w:rsid w:val="00746519"/>
    <w:rsid w:val="00755331"/>
    <w:rsid w:val="007553D7"/>
    <w:rsid w:val="00756330"/>
    <w:rsid w:val="00756FAA"/>
    <w:rsid w:val="00762F2D"/>
    <w:rsid w:val="00763282"/>
    <w:rsid w:val="0076463E"/>
    <w:rsid w:val="00764BCB"/>
    <w:rsid w:val="007652FE"/>
    <w:rsid w:val="007666AC"/>
    <w:rsid w:val="00767A25"/>
    <w:rsid w:val="00771034"/>
    <w:rsid w:val="0077234E"/>
    <w:rsid w:val="00772C9E"/>
    <w:rsid w:val="00776349"/>
    <w:rsid w:val="00785555"/>
    <w:rsid w:val="007859A2"/>
    <w:rsid w:val="00786220"/>
    <w:rsid w:val="00786A6C"/>
    <w:rsid w:val="0078771E"/>
    <w:rsid w:val="00793EF9"/>
    <w:rsid w:val="00795F00"/>
    <w:rsid w:val="007960C7"/>
    <w:rsid w:val="00796B15"/>
    <w:rsid w:val="007A0A93"/>
    <w:rsid w:val="007A14D9"/>
    <w:rsid w:val="007A183D"/>
    <w:rsid w:val="007A3CA5"/>
    <w:rsid w:val="007A3CAA"/>
    <w:rsid w:val="007B3251"/>
    <w:rsid w:val="007B7F24"/>
    <w:rsid w:val="007C1D26"/>
    <w:rsid w:val="007C32B9"/>
    <w:rsid w:val="007C46A7"/>
    <w:rsid w:val="007C694B"/>
    <w:rsid w:val="007C7493"/>
    <w:rsid w:val="007D2263"/>
    <w:rsid w:val="007D49A3"/>
    <w:rsid w:val="007D7896"/>
    <w:rsid w:val="007E0001"/>
    <w:rsid w:val="007E0207"/>
    <w:rsid w:val="007E6577"/>
    <w:rsid w:val="00802621"/>
    <w:rsid w:val="00802DB8"/>
    <w:rsid w:val="00802E12"/>
    <w:rsid w:val="00811BDD"/>
    <w:rsid w:val="00815692"/>
    <w:rsid w:val="008161A4"/>
    <w:rsid w:val="00816A63"/>
    <w:rsid w:val="00816ACE"/>
    <w:rsid w:val="00821E81"/>
    <w:rsid w:val="0082382C"/>
    <w:rsid w:val="00826A2F"/>
    <w:rsid w:val="0082727D"/>
    <w:rsid w:val="0083153D"/>
    <w:rsid w:val="00833C77"/>
    <w:rsid w:val="00833C7B"/>
    <w:rsid w:val="00834B8C"/>
    <w:rsid w:val="008404FF"/>
    <w:rsid w:val="00841090"/>
    <w:rsid w:val="00841341"/>
    <w:rsid w:val="00842772"/>
    <w:rsid w:val="00844269"/>
    <w:rsid w:val="0084558A"/>
    <w:rsid w:val="00850E07"/>
    <w:rsid w:val="00851296"/>
    <w:rsid w:val="00852A1A"/>
    <w:rsid w:val="0085328A"/>
    <w:rsid w:val="0085375D"/>
    <w:rsid w:val="00855633"/>
    <w:rsid w:val="00857A72"/>
    <w:rsid w:val="00860409"/>
    <w:rsid w:val="00863041"/>
    <w:rsid w:val="00863CD7"/>
    <w:rsid w:val="00863ED7"/>
    <w:rsid w:val="008654AD"/>
    <w:rsid w:val="00866B57"/>
    <w:rsid w:val="0087021C"/>
    <w:rsid w:val="00874467"/>
    <w:rsid w:val="008769F0"/>
    <w:rsid w:val="00876BD9"/>
    <w:rsid w:val="0088137B"/>
    <w:rsid w:val="00881820"/>
    <w:rsid w:val="008826DE"/>
    <w:rsid w:val="00882E60"/>
    <w:rsid w:val="00883BDC"/>
    <w:rsid w:val="00884E73"/>
    <w:rsid w:val="00886681"/>
    <w:rsid w:val="00890F8F"/>
    <w:rsid w:val="00891068"/>
    <w:rsid w:val="008918CB"/>
    <w:rsid w:val="00891B08"/>
    <w:rsid w:val="00891BB9"/>
    <w:rsid w:val="00893DD9"/>
    <w:rsid w:val="00893EC0"/>
    <w:rsid w:val="00894DEB"/>
    <w:rsid w:val="008952F5"/>
    <w:rsid w:val="00896086"/>
    <w:rsid w:val="008A02AA"/>
    <w:rsid w:val="008A06B8"/>
    <w:rsid w:val="008A0F4C"/>
    <w:rsid w:val="008A3126"/>
    <w:rsid w:val="008A451A"/>
    <w:rsid w:val="008A480A"/>
    <w:rsid w:val="008A5ADB"/>
    <w:rsid w:val="008A6770"/>
    <w:rsid w:val="008A7BA3"/>
    <w:rsid w:val="008B060D"/>
    <w:rsid w:val="008B275C"/>
    <w:rsid w:val="008B39BB"/>
    <w:rsid w:val="008B5841"/>
    <w:rsid w:val="008B63D9"/>
    <w:rsid w:val="008B6CDB"/>
    <w:rsid w:val="008C12A6"/>
    <w:rsid w:val="008C2001"/>
    <w:rsid w:val="008C350E"/>
    <w:rsid w:val="008C370E"/>
    <w:rsid w:val="008C5394"/>
    <w:rsid w:val="008C5606"/>
    <w:rsid w:val="008D0F11"/>
    <w:rsid w:val="008D1F60"/>
    <w:rsid w:val="008D5561"/>
    <w:rsid w:val="008D5F34"/>
    <w:rsid w:val="008E13B4"/>
    <w:rsid w:val="008E1CD1"/>
    <w:rsid w:val="008E2FD6"/>
    <w:rsid w:val="008E3838"/>
    <w:rsid w:val="008E6B64"/>
    <w:rsid w:val="008E6E44"/>
    <w:rsid w:val="008E7B1B"/>
    <w:rsid w:val="008F0AD2"/>
    <w:rsid w:val="008F49E5"/>
    <w:rsid w:val="008F5056"/>
    <w:rsid w:val="008F68EA"/>
    <w:rsid w:val="00903540"/>
    <w:rsid w:val="00903DE2"/>
    <w:rsid w:val="00904C75"/>
    <w:rsid w:val="00905454"/>
    <w:rsid w:val="0090716A"/>
    <w:rsid w:val="00907692"/>
    <w:rsid w:val="009148D6"/>
    <w:rsid w:val="009172CC"/>
    <w:rsid w:val="00920791"/>
    <w:rsid w:val="00920A53"/>
    <w:rsid w:val="00920E6E"/>
    <w:rsid w:val="00922332"/>
    <w:rsid w:val="00923B28"/>
    <w:rsid w:val="00924522"/>
    <w:rsid w:val="009247E0"/>
    <w:rsid w:val="00924D26"/>
    <w:rsid w:val="00925361"/>
    <w:rsid w:val="00926323"/>
    <w:rsid w:val="00927033"/>
    <w:rsid w:val="00927128"/>
    <w:rsid w:val="00931474"/>
    <w:rsid w:val="00931BDF"/>
    <w:rsid w:val="00931DDF"/>
    <w:rsid w:val="00934A06"/>
    <w:rsid w:val="009452D7"/>
    <w:rsid w:val="00950935"/>
    <w:rsid w:val="00950957"/>
    <w:rsid w:val="009530EB"/>
    <w:rsid w:val="009544BA"/>
    <w:rsid w:val="00956F69"/>
    <w:rsid w:val="00957372"/>
    <w:rsid w:val="009608E5"/>
    <w:rsid w:val="00961133"/>
    <w:rsid w:val="00970769"/>
    <w:rsid w:val="00971918"/>
    <w:rsid w:val="00972AE5"/>
    <w:rsid w:val="00975015"/>
    <w:rsid w:val="0097587F"/>
    <w:rsid w:val="009778B6"/>
    <w:rsid w:val="00977A3F"/>
    <w:rsid w:val="00980F1E"/>
    <w:rsid w:val="009826F8"/>
    <w:rsid w:val="00982D14"/>
    <w:rsid w:val="009832AA"/>
    <w:rsid w:val="0098619F"/>
    <w:rsid w:val="00987951"/>
    <w:rsid w:val="00991C46"/>
    <w:rsid w:val="00993EF8"/>
    <w:rsid w:val="00994086"/>
    <w:rsid w:val="00995CD6"/>
    <w:rsid w:val="00995D34"/>
    <w:rsid w:val="009A073C"/>
    <w:rsid w:val="009A1CDD"/>
    <w:rsid w:val="009A1F09"/>
    <w:rsid w:val="009A32EB"/>
    <w:rsid w:val="009A67EE"/>
    <w:rsid w:val="009A732D"/>
    <w:rsid w:val="009B1FDE"/>
    <w:rsid w:val="009B1FEA"/>
    <w:rsid w:val="009B2442"/>
    <w:rsid w:val="009B393A"/>
    <w:rsid w:val="009B6451"/>
    <w:rsid w:val="009B7586"/>
    <w:rsid w:val="009B75E9"/>
    <w:rsid w:val="009C24F1"/>
    <w:rsid w:val="009C3407"/>
    <w:rsid w:val="009C549C"/>
    <w:rsid w:val="009C6A92"/>
    <w:rsid w:val="009C6BA9"/>
    <w:rsid w:val="009C7128"/>
    <w:rsid w:val="009C747A"/>
    <w:rsid w:val="009C77C5"/>
    <w:rsid w:val="009D0337"/>
    <w:rsid w:val="009D18BF"/>
    <w:rsid w:val="009D5772"/>
    <w:rsid w:val="009D6673"/>
    <w:rsid w:val="009E0392"/>
    <w:rsid w:val="009E12A9"/>
    <w:rsid w:val="009E7AC2"/>
    <w:rsid w:val="009F06B7"/>
    <w:rsid w:val="009F0D26"/>
    <w:rsid w:val="009F1062"/>
    <w:rsid w:val="009F1BBD"/>
    <w:rsid w:val="009F6E14"/>
    <w:rsid w:val="00A00573"/>
    <w:rsid w:val="00A01C3D"/>
    <w:rsid w:val="00A02B5E"/>
    <w:rsid w:val="00A06866"/>
    <w:rsid w:val="00A123F3"/>
    <w:rsid w:val="00A1785C"/>
    <w:rsid w:val="00A216F6"/>
    <w:rsid w:val="00A2518C"/>
    <w:rsid w:val="00A25E20"/>
    <w:rsid w:val="00A26A10"/>
    <w:rsid w:val="00A30A8C"/>
    <w:rsid w:val="00A30BAC"/>
    <w:rsid w:val="00A31494"/>
    <w:rsid w:val="00A318A0"/>
    <w:rsid w:val="00A31EF0"/>
    <w:rsid w:val="00A32CF0"/>
    <w:rsid w:val="00A330CD"/>
    <w:rsid w:val="00A3469B"/>
    <w:rsid w:val="00A369BD"/>
    <w:rsid w:val="00A42B0C"/>
    <w:rsid w:val="00A45CD3"/>
    <w:rsid w:val="00A5046C"/>
    <w:rsid w:val="00A507E4"/>
    <w:rsid w:val="00A508A5"/>
    <w:rsid w:val="00A51F26"/>
    <w:rsid w:val="00A63F99"/>
    <w:rsid w:val="00A66430"/>
    <w:rsid w:val="00A667DF"/>
    <w:rsid w:val="00A67D09"/>
    <w:rsid w:val="00A709FE"/>
    <w:rsid w:val="00A72913"/>
    <w:rsid w:val="00A72974"/>
    <w:rsid w:val="00A72A1F"/>
    <w:rsid w:val="00A80942"/>
    <w:rsid w:val="00A81944"/>
    <w:rsid w:val="00A82308"/>
    <w:rsid w:val="00A83218"/>
    <w:rsid w:val="00A85913"/>
    <w:rsid w:val="00A86A84"/>
    <w:rsid w:val="00A87EE8"/>
    <w:rsid w:val="00A90BE7"/>
    <w:rsid w:val="00A91F19"/>
    <w:rsid w:val="00A92E56"/>
    <w:rsid w:val="00A938B7"/>
    <w:rsid w:val="00A93C05"/>
    <w:rsid w:val="00A970B0"/>
    <w:rsid w:val="00A97CD4"/>
    <w:rsid w:val="00A97F31"/>
    <w:rsid w:val="00AA267D"/>
    <w:rsid w:val="00AA385E"/>
    <w:rsid w:val="00AA5C8C"/>
    <w:rsid w:val="00AB1049"/>
    <w:rsid w:val="00AB1D96"/>
    <w:rsid w:val="00AB219A"/>
    <w:rsid w:val="00AB26C8"/>
    <w:rsid w:val="00AB37DA"/>
    <w:rsid w:val="00AB6EF4"/>
    <w:rsid w:val="00AC0F10"/>
    <w:rsid w:val="00AC13FB"/>
    <w:rsid w:val="00AC14EB"/>
    <w:rsid w:val="00AC19C4"/>
    <w:rsid w:val="00AC3BD0"/>
    <w:rsid w:val="00AC3DC1"/>
    <w:rsid w:val="00AC4132"/>
    <w:rsid w:val="00AD1ADF"/>
    <w:rsid w:val="00AD3CAD"/>
    <w:rsid w:val="00AD5463"/>
    <w:rsid w:val="00AE395B"/>
    <w:rsid w:val="00AE5818"/>
    <w:rsid w:val="00AF0CCB"/>
    <w:rsid w:val="00AF21E6"/>
    <w:rsid w:val="00AF445D"/>
    <w:rsid w:val="00AF57F4"/>
    <w:rsid w:val="00AF58FB"/>
    <w:rsid w:val="00AF5B60"/>
    <w:rsid w:val="00AF6C84"/>
    <w:rsid w:val="00AF6CD3"/>
    <w:rsid w:val="00AF7027"/>
    <w:rsid w:val="00B01641"/>
    <w:rsid w:val="00B01AF6"/>
    <w:rsid w:val="00B04249"/>
    <w:rsid w:val="00B05B8D"/>
    <w:rsid w:val="00B1080A"/>
    <w:rsid w:val="00B11B29"/>
    <w:rsid w:val="00B11B83"/>
    <w:rsid w:val="00B12008"/>
    <w:rsid w:val="00B127C6"/>
    <w:rsid w:val="00B136D6"/>
    <w:rsid w:val="00B14C5F"/>
    <w:rsid w:val="00B16BB8"/>
    <w:rsid w:val="00B16C52"/>
    <w:rsid w:val="00B213B1"/>
    <w:rsid w:val="00B2252A"/>
    <w:rsid w:val="00B22B99"/>
    <w:rsid w:val="00B23613"/>
    <w:rsid w:val="00B3008E"/>
    <w:rsid w:val="00B31468"/>
    <w:rsid w:val="00B3183A"/>
    <w:rsid w:val="00B3283D"/>
    <w:rsid w:val="00B34462"/>
    <w:rsid w:val="00B346B3"/>
    <w:rsid w:val="00B353D6"/>
    <w:rsid w:val="00B35AE1"/>
    <w:rsid w:val="00B35B0D"/>
    <w:rsid w:val="00B42167"/>
    <w:rsid w:val="00B42FA3"/>
    <w:rsid w:val="00B43C60"/>
    <w:rsid w:val="00B458AB"/>
    <w:rsid w:val="00B45FDE"/>
    <w:rsid w:val="00B57295"/>
    <w:rsid w:val="00B57F26"/>
    <w:rsid w:val="00B601AD"/>
    <w:rsid w:val="00B6143A"/>
    <w:rsid w:val="00B61661"/>
    <w:rsid w:val="00B62AC2"/>
    <w:rsid w:val="00B63B5E"/>
    <w:rsid w:val="00B651FD"/>
    <w:rsid w:val="00B65FDF"/>
    <w:rsid w:val="00B66401"/>
    <w:rsid w:val="00B6743C"/>
    <w:rsid w:val="00B70423"/>
    <w:rsid w:val="00B70D1B"/>
    <w:rsid w:val="00B723D2"/>
    <w:rsid w:val="00B72F45"/>
    <w:rsid w:val="00B731B0"/>
    <w:rsid w:val="00B731D0"/>
    <w:rsid w:val="00B77E96"/>
    <w:rsid w:val="00B81983"/>
    <w:rsid w:val="00B83429"/>
    <w:rsid w:val="00B83675"/>
    <w:rsid w:val="00B8446B"/>
    <w:rsid w:val="00B86401"/>
    <w:rsid w:val="00B865D3"/>
    <w:rsid w:val="00B86CFD"/>
    <w:rsid w:val="00B90F8B"/>
    <w:rsid w:val="00B9103D"/>
    <w:rsid w:val="00B91CAB"/>
    <w:rsid w:val="00B92C08"/>
    <w:rsid w:val="00B92D3E"/>
    <w:rsid w:val="00B935CE"/>
    <w:rsid w:val="00B95382"/>
    <w:rsid w:val="00BA165C"/>
    <w:rsid w:val="00BA20AE"/>
    <w:rsid w:val="00BA2839"/>
    <w:rsid w:val="00BA44EF"/>
    <w:rsid w:val="00BA5682"/>
    <w:rsid w:val="00BA70FF"/>
    <w:rsid w:val="00BA7C87"/>
    <w:rsid w:val="00BB1431"/>
    <w:rsid w:val="00BB1F66"/>
    <w:rsid w:val="00BB4891"/>
    <w:rsid w:val="00BB6327"/>
    <w:rsid w:val="00BC1AF6"/>
    <w:rsid w:val="00BC2B82"/>
    <w:rsid w:val="00BC2C0E"/>
    <w:rsid w:val="00BC2DB8"/>
    <w:rsid w:val="00BC4EEE"/>
    <w:rsid w:val="00BC556A"/>
    <w:rsid w:val="00BC57EC"/>
    <w:rsid w:val="00BD1430"/>
    <w:rsid w:val="00BD4668"/>
    <w:rsid w:val="00BD4F7B"/>
    <w:rsid w:val="00BD777E"/>
    <w:rsid w:val="00BE5254"/>
    <w:rsid w:val="00BE7BD0"/>
    <w:rsid w:val="00BF18A7"/>
    <w:rsid w:val="00BF444F"/>
    <w:rsid w:val="00BF4A02"/>
    <w:rsid w:val="00BF4CD1"/>
    <w:rsid w:val="00C002F8"/>
    <w:rsid w:val="00C0181A"/>
    <w:rsid w:val="00C05BF4"/>
    <w:rsid w:val="00C05D2B"/>
    <w:rsid w:val="00C10317"/>
    <w:rsid w:val="00C14125"/>
    <w:rsid w:val="00C1556B"/>
    <w:rsid w:val="00C178F9"/>
    <w:rsid w:val="00C205DE"/>
    <w:rsid w:val="00C21FBD"/>
    <w:rsid w:val="00C22844"/>
    <w:rsid w:val="00C23ECF"/>
    <w:rsid w:val="00C24AA2"/>
    <w:rsid w:val="00C27641"/>
    <w:rsid w:val="00C330B1"/>
    <w:rsid w:val="00C33CAC"/>
    <w:rsid w:val="00C355C0"/>
    <w:rsid w:val="00C3667F"/>
    <w:rsid w:val="00C36CB1"/>
    <w:rsid w:val="00C37B9F"/>
    <w:rsid w:val="00C40DE4"/>
    <w:rsid w:val="00C42FBD"/>
    <w:rsid w:val="00C43783"/>
    <w:rsid w:val="00C43CD5"/>
    <w:rsid w:val="00C43F24"/>
    <w:rsid w:val="00C45ADA"/>
    <w:rsid w:val="00C46788"/>
    <w:rsid w:val="00C47E3B"/>
    <w:rsid w:val="00C50D86"/>
    <w:rsid w:val="00C5143A"/>
    <w:rsid w:val="00C52635"/>
    <w:rsid w:val="00C53563"/>
    <w:rsid w:val="00C54AC0"/>
    <w:rsid w:val="00C55802"/>
    <w:rsid w:val="00C55F1E"/>
    <w:rsid w:val="00C5686F"/>
    <w:rsid w:val="00C6320E"/>
    <w:rsid w:val="00C63A71"/>
    <w:rsid w:val="00C64144"/>
    <w:rsid w:val="00C6480A"/>
    <w:rsid w:val="00C71007"/>
    <w:rsid w:val="00C741E4"/>
    <w:rsid w:val="00C774E9"/>
    <w:rsid w:val="00C80C52"/>
    <w:rsid w:val="00C810EC"/>
    <w:rsid w:val="00C81746"/>
    <w:rsid w:val="00C826DD"/>
    <w:rsid w:val="00C82D9B"/>
    <w:rsid w:val="00C8433F"/>
    <w:rsid w:val="00C860DD"/>
    <w:rsid w:val="00C8617F"/>
    <w:rsid w:val="00C86B50"/>
    <w:rsid w:val="00C875E4"/>
    <w:rsid w:val="00C87C4D"/>
    <w:rsid w:val="00C87FA3"/>
    <w:rsid w:val="00C90350"/>
    <w:rsid w:val="00C91180"/>
    <w:rsid w:val="00C92D8A"/>
    <w:rsid w:val="00C951CF"/>
    <w:rsid w:val="00CA03DD"/>
    <w:rsid w:val="00CA05C7"/>
    <w:rsid w:val="00CA28E4"/>
    <w:rsid w:val="00CA4625"/>
    <w:rsid w:val="00CA61B5"/>
    <w:rsid w:val="00CA6335"/>
    <w:rsid w:val="00CA6805"/>
    <w:rsid w:val="00CA7D85"/>
    <w:rsid w:val="00CA7E0D"/>
    <w:rsid w:val="00CA7E8B"/>
    <w:rsid w:val="00CA7F6A"/>
    <w:rsid w:val="00CA7FF3"/>
    <w:rsid w:val="00CB0EAB"/>
    <w:rsid w:val="00CB1912"/>
    <w:rsid w:val="00CB1B99"/>
    <w:rsid w:val="00CB3446"/>
    <w:rsid w:val="00CB471A"/>
    <w:rsid w:val="00CB4D31"/>
    <w:rsid w:val="00CB6E92"/>
    <w:rsid w:val="00CB7B75"/>
    <w:rsid w:val="00CC17C0"/>
    <w:rsid w:val="00CC1A99"/>
    <w:rsid w:val="00CC1FC8"/>
    <w:rsid w:val="00CC3597"/>
    <w:rsid w:val="00CC434D"/>
    <w:rsid w:val="00CC6E88"/>
    <w:rsid w:val="00CD21C0"/>
    <w:rsid w:val="00CD32EB"/>
    <w:rsid w:val="00CD3D25"/>
    <w:rsid w:val="00CD5D0E"/>
    <w:rsid w:val="00CD75C5"/>
    <w:rsid w:val="00CE2AAF"/>
    <w:rsid w:val="00CE3A34"/>
    <w:rsid w:val="00CE481F"/>
    <w:rsid w:val="00CE61FF"/>
    <w:rsid w:val="00CE7C02"/>
    <w:rsid w:val="00CE7E21"/>
    <w:rsid w:val="00CF0BB7"/>
    <w:rsid w:val="00CF182D"/>
    <w:rsid w:val="00CF2DDD"/>
    <w:rsid w:val="00CF494E"/>
    <w:rsid w:val="00CF66F6"/>
    <w:rsid w:val="00CF7104"/>
    <w:rsid w:val="00CF7F45"/>
    <w:rsid w:val="00D012C8"/>
    <w:rsid w:val="00D03021"/>
    <w:rsid w:val="00D060AB"/>
    <w:rsid w:val="00D077F9"/>
    <w:rsid w:val="00D07F61"/>
    <w:rsid w:val="00D1002A"/>
    <w:rsid w:val="00D1186A"/>
    <w:rsid w:val="00D122EE"/>
    <w:rsid w:val="00D1491E"/>
    <w:rsid w:val="00D14DC5"/>
    <w:rsid w:val="00D14DDB"/>
    <w:rsid w:val="00D15E45"/>
    <w:rsid w:val="00D201D7"/>
    <w:rsid w:val="00D22CB1"/>
    <w:rsid w:val="00D25D54"/>
    <w:rsid w:val="00D313D5"/>
    <w:rsid w:val="00D37D76"/>
    <w:rsid w:val="00D40B80"/>
    <w:rsid w:val="00D4100A"/>
    <w:rsid w:val="00D42A46"/>
    <w:rsid w:val="00D44451"/>
    <w:rsid w:val="00D44C06"/>
    <w:rsid w:val="00D45753"/>
    <w:rsid w:val="00D45792"/>
    <w:rsid w:val="00D46E85"/>
    <w:rsid w:val="00D50504"/>
    <w:rsid w:val="00D50857"/>
    <w:rsid w:val="00D5167A"/>
    <w:rsid w:val="00D55739"/>
    <w:rsid w:val="00D55EC1"/>
    <w:rsid w:val="00D56619"/>
    <w:rsid w:val="00D609FB"/>
    <w:rsid w:val="00D61370"/>
    <w:rsid w:val="00D629D9"/>
    <w:rsid w:val="00D63594"/>
    <w:rsid w:val="00D65E73"/>
    <w:rsid w:val="00D6785E"/>
    <w:rsid w:val="00D712A6"/>
    <w:rsid w:val="00D71F90"/>
    <w:rsid w:val="00D72384"/>
    <w:rsid w:val="00D72A43"/>
    <w:rsid w:val="00D72D34"/>
    <w:rsid w:val="00D733A9"/>
    <w:rsid w:val="00D73706"/>
    <w:rsid w:val="00D73D36"/>
    <w:rsid w:val="00D74584"/>
    <w:rsid w:val="00D757B7"/>
    <w:rsid w:val="00D813BC"/>
    <w:rsid w:val="00D82495"/>
    <w:rsid w:val="00D87DA7"/>
    <w:rsid w:val="00D901DF"/>
    <w:rsid w:val="00D918AE"/>
    <w:rsid w:val="00D9286C"/>
    <w:rsid w:val="00D94BC1"/>
    <w:rsid w:val="00D957EC"/>
    <w:rsid w:val="00D97E44"/>
    <w:rsid w:val="00DA0A8A"/>
    <w:rsid w:val="00DA2596"/>
    <w:rsid w:val="00DA2636"/>
    <w:rsid w:val="00DA4C51"/>
    <w:rsid w:val="00DA5FAB"/>
    <w:rsid w:val="00DB087E"/>
    <w:rsid w:val="00DB0B13"/>
    <w:rsid w:val="00DB0B93"/>
    <w:rsid w:val="00DB1B38"/>
    <w:rsid w:val="00DB20E5"/>
    <w:rsid w:val="00DB3EC8"/>
    <w:rsid w:val="00DB53F9"/>
    <w:rsid w:val="00DB67EE"/>
    <w:rsid w:val="00DB6B12"/>
    <w:rsid w:val="00DC2579"/>
    <w:rsid w:val="00DC5E1A"/>
    <w:rsid w:val="00DC7D8C"/>
    <w:rsid w:val="00DD0464"/>
    <w:rsid w:val="00DD17AD"/>
    <w:rsid w:val="00DD17BA"/>
    <w:rsid w:val="00DD1B82"/>
    <w:rsid w:val="00DD2606"/>
    <w:rsid w:val="00DD4DBD"/>
    <w:rsid w:val="00DD7B85"/>
    <w:rsid w:val="00DE1569"/>
    <w:rsid w:val="00DE35E7"/>
    <w:rsid w:val="00DE4FEB"/>
    <w:rsid w:val="00DE5470"/>
    <w:rsid w:val="00DE5671"/>
    <w:rsid w:val="00DE6B79"/>
    <w:rsid w:val="00DF1228"/>
    <w:rsid w:val="00DF1537"/>
    <w:rsid w:val="00DF1D41"/>
    <w:rsid w:val="00DF2506"/>
    <w:rsid w:val="00DF2EEB"/>
    <w:rsid w:val="00DF50E8"/>
    <w:rsid w:val="00DF55E5"/>
    <w:rsid w:val="00E001EB"/>
    <w:rsid w:val="00E02B38"/>
    <w:rsid w:val="00E0406F"/>
    <w:rsid w:val="00E051A3"/>
    <w:rsid w:val="00E06CBD"/>
    <w:rsid w:val="00E10CBF"/>
    <w:rsid w:val="00E129EF"/>
    <w:rsid w:val="00E12C89"/>
    <w:rsid w:val="00E14CFE"/>
    <w:rsid w:val="00E15954"/>
    <w:rsid w:val="00E159C4"/>
    <w:rsid w:val="00E16AEA"/>
    <w:rsid w:val="00E16EB9"/>
    <w:rsid w:val="00E2146D"/>
    <w:rsid w:val="00E21770"/>
    <w:rsid w:val="00E32722"/>
    <w:rsid w:val="00E3458C"/>
    <w:rsid w:val="00E42CAE"/>
    <w:rsid w:val="00E4549A"/>
    <w:rsid w:val="00E46AC4"/>
    <w:rsid w:val="00E46F49"/>
    <w:rsid w:val="00E47FCE"/>
    <w:rsid w:val="00E50E51"/>
    <w:rsid w:val="00E514CF"/>
    <w:rsid w:val="00E518A8"/>
    <w:rsid w:val="00E53BE1"/>
    <w:rsid w:val="00E53CCB"/>
    <w:rsid w:val="00E54466"/>
    <w:rsid w:val="00E54494"/>
    <w:rsid w:val="00E54807"/>
    <w:rsid w:val="00E54EA9"/>
    <w:rsid w:val="00E54F8C"/>
    <w:rsid w:val="00E566B8"/>
    <w:rsid w:val="00E605E9"/>
    <w:rsid w:val="00E60EF6"/>
    <w:rsid w:val="00E703B7"/>
    <w:rsid w:val="00E72A07"/>
    <w:rsid w:val="00E746C0"/>
    <w:rsid w:val="00E76ED9"/>
    <w:rsid w:val="00E77DD1"/>
    <w:rsid w:val="00E8026E"/>
    <w:rsid w:val="00E817CA"/>
    <w:rsid w:val="00E81E09"/>
    <w:rsid w:val="00E84837"/>
    <w:rsid w:val="00E863D1"/>
    <w:rsid w:val="00E905D5"/>
    <w:rsid w:val="00E94FE2"/>
    <w:rsid w:val="00EA1977"/>
    <w:rsid w:val="00EA563C"/>
    <w:rsid w:val="00EA5C17"/>
    <w:rsid w:val="00EB13E1"/>
    <w:rsid w:val="00EB2A4A"/>
    <w:rsid w:val="00EB35AF"/>
    <w:rsid w:val="00EB36A8"/>
    <w:rsid w:val="00EB41D0"/>
    <w:rsid w:val="00EB6110"/>
    <w:rsid w:val="00EB643A"/>
    <w:rsid w:val="00EB7408"/>
    <w:rsid w:val="00EC0144"/>
    <w:rsid w:val="00EC3C90"/>
    <w:rsid w:val="00EC4B04"/>
    <w:rsid w:val="00EC523A"/>
    <w:rsid w:val="00EC5BF0"/>
    <w:rsid w:val="00EC5F65"/>
    <w:rsid w:val="00EC6A0E"/>
    <w:rsid w:val="00EC742F"/>
    <w:rsid w:val="00EC7A32"/>
    <w:rsid w:val="00EC7C13"/>
    <w:rsid w:val="00ED028A"/>
    <w:rsid w:val="00ED0926"/>
    <w:rsid w:val="00ED2073"/>
    <w:rsid w:val="00ED2215"/>
    <w:rsid w:val="00ED37D8"/>
    <w:rsid w:val="00ED44A5"/>
    <w:rsid w:val="00ED4B59"/>
    <w:rsid w:val="00ED4E76"/>
    <w:rsid w:val="00ED5DC1"/>
    <w:rsid w:val="00ED749F"/>
    <w:rsid w:val="00EE1102"/>
    <w:rsid w:val="00EE1718"/>
    <w:rsid w:val="00EE2F69"/>
    <w:rsid w:val="00EE4CC8"/>
    <w:rsid w:val="00EE4D3E"/>
    <w:rsid w:val="00EE5D93"/>
    <w:rsid w:val="00EE5E16"/>
    <w:rsid w:val="00EF2B10"/>
    <w:rsid w:val="00EF31D4"/>
    <w:rsid w:val="00EF31EA"/>
    <w:rsid w:val="00EF3671"/>
    <w:rsid w:val="00EF6997"/>
    <w:rsid w:val="00EF69AD"/>
    <w:rsid w:val="00EF736E"/>
    <w:rsid w:val="00EF7376"/>
    <w:rsid w:val="00F05FE7"/>
    <w:rsid w:val="00F06027"/>
    <w:rsid w:val="00F06896"/>
    <w:rsid w:val="00F11010"/>
    <w:rsid w:val="00F11472"/>
    <w:rsid w:val="00F1569E"/>
    <w:rsid w:val="00F156C4"/>
    <w:rsid w:val="00F16BED"/>
    <w:rsid w:val="00F20261"/>
    <w:rsid w:val="00F220A4"/>
    <w:rsid w:val="00F22A7B"/>
    <w:rsid w:val="00F22AE4"/>
    <w:rsid w:val="00F25552"/>
    <w:rsid w:val="00F25FDA"/>
    <w:rsid w:val="00F3053C"/>
    <w:rsid w:val="00F35D0E"/>
    <w:rsid w:val="00F43E88"/>
    <w:rsid w:val="00F44C68"/>
    <w:rsid w:val="00F44C99"/>
    <w:rsid w:val="00F54046"/>
    <w:rsid w:val="00F57287"/>
    <w:rsid w:val="00F61AC2"/>
    <w:rsid w:val="00F65827"/>
    <w:rsid w:val="00F658D5"/>
    <w:rsid w:val="00F65B5E"/>
    <w:rsid w:val="00F67975"/>
    <w:rsid w:val="00F67EE1"/>
    <w:rsid w:val="00F714C0"/>
    <w:rsid w:val="00F7179C"/>
    <w:rsid w:val="00F736E1"/>
    <w:rsid w:val="00F73AC8"/>
    <w:rsid w:val="00F74897"/>
    <w:rsid w:val="00F74FA6"/>
    <w:rsid w:val="00F75296"/>
    <w:rsid w:val="00F7613D"/>
    <w:rsid w:val="00F77326"/>
    <w:rsid w:val="00F77632"/>
    <w:rsid w:val="00F81EEA"/>
    <w:rsid w:val="00F8529D"/>
    <w:rsid w:val="00F857DB"/>
    <w:rsid w:val="00F874CF"/>
    <w:rsid w:val="00F91587"/>
    <w:rsid w:val="00F934F1"/>
    <w:rsid w:val="00FA0652"/>
    <w:rsid w:val="00FA0F2F"/>
    <w:rsid w:val="00FA2EA6"/>
    <w:rsid w:val="00FA4D05"/>
    <w:rsid w:val="00FA5BE8"/>
    <w:rsid w:val="00FA5CA5"/>
    <w:rsid w:val="00FA6D41"/>
    <w:rsid w:val="00FA7957"/>
    <w:rsid w:val="00FB1918"/>
    <w:rsid w:val="00FB3A61"/>
    <w:rsid w:val="00FB486F"/>
    <w:rsid w:val="00FB50B3"/>
    <w:rsid w:val="00FB52FC"/>
    <w:rsid w:val="00FC0AA5"/>
    <w:rsid w:val="00FC2539"/>
    <w:rsid w:val="00FC2C2C"/>
    <w:rsid w:val="00FC353B"/>
    <w:rsid w:val="00FC5101"/>
    <w:rsid w:val="00FC6D74"/>
    <w:rsid w:val="00FC704E"/>
    <w:rsid w:val="00FC76E7"/>
    <w:rsid w:val="00FC7CEE"/>
    <w:rsid w:val="00FD05C1"/>
    <w:rsid w:val="00FD1312"/>
    <w:rsid w:val="00FD21DA"/>
    <w:rsid w:val="00FD3606"/>
    <w:rsid w:val="00FD401A"/>
    <w:rsid w:val="00FD4636"/>
    <w:rsid w:val="00FE0E58"/>
    <w:rsid w:val="00FE1479"/>
    <w:rsid w:val="00FE1D61"/>
    <w:rsid w:val="00FE222B"/>
    <w:rsid w:val="00FE2AC6"/>
    <w:rsid w:val="00FE335B"/>
    <w:rsid w:val="00FE6D25"/>
    <w:rsid w:val="00FF380D"/>
    <w:rsid w:val="00FF398A"/>
    <w:rsid w:val="00FF4206"/>
    <w:rsid w:val="00FF51F8"/>
    <w:rsid w:val="00FF636F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05"/>
    <o:shapelayout v:ext="edit">
      <o:idmap v:ext="edit" data="2"/>
      <o:rules v:ext="edit">
        <o:r id="V:Rule1" type="connector" idref="#_x0000_s2107"/>
        <o:r id="V:Rule2" type="connector" idref="#_x0000_s2158"/>
        <o:r id="V:Rule3" type="connector" idref="#_x0000_s2114">
          <o:proxy start="" idref="#_x0000_s2109" connectloc="3"/>
          <o:proxy end="" idref="#_x0000_s2110" connectloc="1"/>
        </o:r>
        <o:r id="V:Rule4" type="connector" idref="#_x0000_s2868"/>
        <o:r id="V:Rule5" type="connector" idref="#_x0000_s2894"/>
        <o:r id="V:Rule6" type="connector" idref="#_x0000_s2106"/>
        <o:r id="V:Rule7" type="connector" idref="#_x0000_s2087">
          <o:proxy start="" idref="#_x0000_s2083" connectloc="3"/>
          <o:proxy end="" idref="#_x0000_s2082" connectloc="1"/>
        </o:r>
        <o:r id="V:Rule8" type="connector" idref="#_x0000_s2170">
          <o:proxy start="" idref="#_x0000_s2167" connectloc="1"/>
          <o:proxy end="" idref="#_x0000_s2166" connectloc="3"/>
        </o:r>
        <o:r id="V:Rule9" type="connector" idref="#_x0000_s2085">
          <o:proxy start="" idref="#_x0000_s2078" connectloc="3"/>
          <o:proxy end="" idref="#_x0000_s2080" connectloc="1"/>
        </o:r>
        <o:r id="V:Rule10" type="connector" idref="#_x0000_s2901"/>
        <o:r id="V:Rule11" type="connector" idref="#_x0000_s2893"/>
        <o:r id="V:Rule12" type="connector" idref="#_x0000_s2863"/>
        <o:r id="V:Rule13" type="connector" idref="#_x0000_s2886"/>
        <o:r id="V:Rule14" type="connector" idref="#_x0000_s2897"/>
        <o:r id="V:Rule15" type="connector" idref="#_x0000_s2133"/>
        <o:r id="V:Rule16" type="connector" idref="#_x0000_s2885"/>
        <o:r id="V:Rule17" type="connector" idref="#_x0000_s2872"/>
        <o:r id="V:Rule18" type="connector" idref="#_x0000_s2903"/>
        <o:r id="V:Rule19" type="connector" idref="#_x0000_s2157"/>
        <o:r id="V:Rule20" type="connector" idref="#_x0000_s2132"/>
        <o:r id="V:Rule21" type="connector" idref="#_x0000_s2156"/>
        <o:r id="V:Rule22" type="connector" idref="#_x0000_s2146">
          <o:proxy start="" idref="#_x0000_s2143" connectloc="1"/>
          <o:proxy end="" idref="#_x0000_s2142" connectloc="3"/>
        </o:r>
        <o:r id="V:Rule23" type="connector" idref="#_x0000_s2884"/>
        <o:r id="V:Rule24" type="connector" idref="#_x0000_s2871"/>
        <o:r id="V:Rule25" type="connector" idref="#_x0000_s2870"/>
        <o:r id="V:Rule26" type="connector" idref="#_x0000_s2141">
          <o:proxy start="" idref="#_x0000_s2138" connectloc="1"/>
          <o:proxy end="" idref="#_x0000_s2137" connectloc="3"/>
        </o:r>
        <o:r id="V:Rule27" type="connector" idref="#_x0000_s2097">
          <o:proxy start="" idref="#_x0000_s2083" connectloc="1"/>
          <o:proxy end="" idref="#_x0000_s2093" connectloc="3"/>
        </o:r>
        <o:r id="V:Rule28" type="connector" idref="#_x0000_s2134"/>
        <o:r id="V:Rule29" type="connector" idref="#_x0000_s2227"/>
      </o:rules>
    </o:shapelayout>
  </w:shapeDefaults>
  <w:decimalSymbol w:val="."/>
  <w:listSeparator w:val=","/>
  <w14:docId w14:val="1CCF8235"/>
  <w15:docId w15:val="{7CF66D7C-8808-4712-971A-CF87DCA8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133CF"/>
    <w:pPr>
      <w:widowControl w:val="0"/>
      <w:wordWrap w:val="0"/>
      <w:autoSpaceDE w:val="0"/>
      <w:autoSpaceDN w:val="0"/>
      <w:spacing w:line="240" w:lineRule="exact"/>
      <w:jc w:val="both"/>
    </w:pPr>
    <w:rPr>
      <w:rFonts w:ascii="Verdana" w:eastAsia="맑은 고딕" w:hAnsi="Verdana"/>
    </w:rPr>
  </w:style>
  <w:style w:type="paragraph" w:styleId="1">
    <w:name w:val="heading 1"/>
    <w:basedOn w:val="a2"/>
    <w:next w:val="a2"/>
    <w:link w:val="1Char"/>
    <w:autoRedefine/>
    <w:uiPriority w:val="9"/>
    <w:qFormat/>
    <w:rsid w:val="00D87DA7"/>
    <w:pPr>
      <w:keepNext/>
      <w:spacing w:before="400" w:after="400" w:line="320" w:lineRule="exact"/>
      <w:outlineLvl w:val="0"/>
    </w:pPr>
    <w:rPr>
      <w:rFonts w:cstheme="majorBidi"/>
      <w:b/>
      <w:kern w:val="0"/>
      <w:sz w:val="24"/>
      <w:szCs w:val="36"/>
    </w:rPr>
  </w:style>
  <w:style w:type="paragraph" w:styleId="2">
    <w:name w:val="heading 2"/>
    <w:basedOn w:val="a2"/>
    <w:next w:val="a2"/>
    <w:link w:val="2Char"/>
    <w:autoRedefine/>
    <w:unhideWhenUsed/>
    <w:qFormat/>
    <w:rsid w:val="00D73706"/>
    <w:pPr>
      <w:keepNext/>
      <w:spacing w:before="400" w:after="200" w:line="320" w:lineRule="exact"/>
      <w:outlineLvl w:val="1"/>
    </w:pPr>
    <w:rPr>
      <w:rFonts w:cstheme="majorBidi"/>
      <w:b/>
      <w:kern w:val="0"/>
    </w:rPr>
  </w:style>
  <w:style w:type="paragraph" w:styleId="3">
    <w:name w:val="heading 3"/>
    <w:basedOn w:val="a2"/>
    <w:next w:val="a2"/>
    <w:link w:val="3Char"/>
    <w:autoRedefine/>
    <w:unhideWhenUsed/>
    <w:qFormat/>
    <w:rsid w:val="00920A53"/>
    <w:pPr>
      <w:keepNext/>
      <w:spacing w:before="400" w:after="160" w:line="320" w:lineRule="exact"/>
      <w:ind w:left="400" w:hangingChars="200" w:hanging="400"/>
      <w:outlineLvl w:val="2"/>
    </w:pPr>
    <w:rPr>
      <w:rFonts w:cstheme="majorBidi"/>
      <w:b/>
      <w:kern w:val="0"/>
    </w:rPr>
  </w:style>
  <w:style w:type="paragraph" w:styleId="4">
    <w:name w:val="heading 4"/>
    <w:basedOn w:val="a2"/>
    <w:next w:val="3"/>
    <w:link w:val="4Char"/>
    <w:autoRedefine/>
    <w:uiPriority w:val="9"/>
    <w:unhideWhenUsed/>
    <w:qFormat/>
    <w:rsid w:val="00200EEF"/>
    <w:pPr>
      <w:keepNext/>
      <w:spacing w:before="400" w:after="120" w:line="320" w:lineRule="exact"/>
      <w:ind w:left="200" w:hangingChars="200" w:hanging="200"/>
      <w:outlineLvl w:val="3"/>
    </w:pPr>
    <w:rPr>
      <w:b/>
      <w:bCs/>
    </w:rPr>
  </w:style>
  <w:style w:type="paragraph" w:styleId="5">
    <w:name w:val="heading 5"/>
    <w:basedOn w:val="4"/>
    <w:next w:val="6"/>
    <w:link w:val="5Char"/>
    <w:autoRedefine/>
    <w:uiPriority w:val="9"/>
    <w:unhideWhenUsed/>
    <w:qFormat/>
    <w:rsid w:val="00EC523A"/>
    <w:pPr>
      <w:ind w:leftChars="500" w:left="5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5"/>
    <w:next w:val="a2"/>
    <w:link w:val="6Char"/>
    <w:autoRedefine/>
    <w:uiPriority w:val="9"/>
    <w:unhideWhenUsed/>
    <w:qFormat/>
    <w:rsid w:val="00EF3671"/>
    <w:pPr>
      <w:ind w:leftChars="600" w:left="600"/>
      <w:outlineLvl w:val="5"/>
    </w:pPr>
    <w:rPr>
      <w:b w:val="0"/>
      <w:bC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D87DA7"/>
    <w:rPr>
      <w:rFonts w:ascii="Verdana" w:eastAsia="맑은 고딕" w:hAnsi="Verdana" w:cstheme="majorBidi"/>
      <w:b/>
      <w:kern w:val="0"/>
      <w:sz w:val="24"/>
      <w:szCs w:val="36"/>
    </w:rPr>
  </w:style>
  <w:style w:type="character" w:customStyle="1" w:styleId="2Char">
    <w:name w:val="제목 2 Char"/>
    <w:basedOn w:val="a3"/>
    <w:link w:val="2"/>
    <w:rsid w:val="00D73706"/>
    <w:rPr>
      <w:rFonts w:ascii="Verdana" w:eastAsia="맑은 고딕" w:hAnsi="Verdana" w:cstheme="majorBidi"/>
      <w:b/>
      <w:kern w:val="0"/>
    </w:rPr>
  </w:style>
  <w:style w:type="character" w:customStyle="1" w:styleId="3Char">
    <w:name w:val="제목 3 Char"/>
    <w:basedOn w:val="a3"/>
    <w:link w:val="3"/>
    <w:rsid w:val="00920A53"/>
    <w:rPr>
      <w:rFonts w:ascii="Verdana" w:eastAsia="맑은 고딕" w:hAnsi="Verdana" w:cstheme="majorBidi"/>
      <w:b/>
      <w:kern w:val="0"/>
    </w:rPr>
  </w:style>
  <w:style w:type="character" w:customStyle="1" w:styleId="4Char">
    <w:name w:val="제목 4 Char"/>
    <w:basedOn w:val="a3"/>
    <w:link w:val="4"/>
    <w:uiPriority w:val="9"/>
    <w:rsid w:val="00200EEF"/>
    <w:rPr>
      <w:rFonts w:ascii="Verdana" w:eastAsia="맑은 고딕" w:hAnsi="Verdana"/>
      <w:b/>
      <w:bCs/>
    </w:rPr>
  </w:style>
  <w:style w:type="character" w:customStyle="1" w:styleId="6Char">
    <w:name w:val="제목 6 Char"/>
    <w:basedOn w:val="a3"/>
    <w:link w:val="6"/>
    <w:uiPriority w:val="9"/>
    <w:rsid w:val="00EF3671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3"/>
    <w:link w:val="5"/>
    <w:uiPriority w:val="9"/>
    <w:rsid w:val="00EF3671"/>
    <w:rPr>
      <w:rFonts w:asciiTheme="majorHAnsi" w:eastAsiaTheme="majorEastAsia" w:hAnsiTheme="majorHAnsi" w:cstheme="majorBidi"/>
      <w:b/>
      <w:bCs/>
    </w:rPr>
  </w:style>
  <w:style w:type="paragraph" w:customStyle="1" w:styleId="a6">
    <w:name w:val="본문_표준"/>
    <w:basedOn w:val="a2"/>
    <w:autoRedefine/>
    <w:qFormat/>
    <w:rsid w:val="00361CC6"/>
    <w:pPr>
      <w:wordWrap/>
      <w:adjustRightInd w:val="0"/>
      <w:spacing w:before="160" w:after="160" w:line="320" w:lineRule="exact"/>
    </w:pPr>
    <w:rPr>
      <w:rFonts w:asciiTheme="minorEastAsia" w:eastAsiaTheme="minorEastAsia" w:hAnsiTheme="minorEastAsia" w:cs="Verdana"/>
      <w:kern w:val="0"/>
      <w:szCs w:val="24"/>
      <w:shd w:val="clear" w:color="auto" w:fill="FFFFFF"/>
    </w:rPr>
  </w:style>
  <w:style w:type="paragraph" w:customStyle="1" w:styleId="a">
    <w:name w:val="본문_글머리"/>
    <w:basedOn w:val="a6"/>
    <w:autoRedefine/>
    <w:qFormat/>
    <w:rsid w:val="00190A8E"/>
    <w:pPr>
      <w:numPr>
        <w:numId w:val="13"/>
      </w:numPr>
    </w:pPr>
    <w:rPr>
      <w:rFonts w:cs="Arial"/>
      <w:szCs w:val="18"/>
    </w:rPr>
  </w:style>
  <w:style w:type="table" w:styleId="a7">
    <w:name w:val="Table Grid"/>
    <w:basedOn w:val="a4"/>
    <w:uiPriority w:val="59"/>
    <w:rsid w:val="00424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표본문_왼쪽정렬"/>
    <w:basedOn w:val="a6"/>
    <w:autoRedefine/>
    <w:qFormat/>
    <w:rsid w:val="00045F65"/>
    <w:pPr>
      <w:spacing w:before="20" w:after="20" w:line="280" w:lineRule="exact"/>
      <w:jc w:val="left"/>
    </w:pPr>
    <w:rPr>
      <w:sz w:val="18"/>
      <w:szCs w:val="14"/>
    </w:rPr>
  </w:style>
  <w:style w:type="paragraph" w:customStyle="1" w:styleId="a9">
    <w:name w:val="표제목"/>
    <w:basedOn w:val="a8"/>
    <w:autoRedefine/>
    <w:qFormat/>
    <w:rsid w:val="003E2C8E"/>
    <w:pPr>
      <w:jc w:val="center"/>
    </w:pPr>
    <w:rPr>
      <w:rFonts w:ascii="맑은 고딕" w:eastAsia="맑은 고딕"/>
      <w:b/>
      <w:color w:val="000000" w:themeColor="text1"/>
      <w:szCs w:val="18"/>
    </w:rPr>
  </w:style>
  <w:style w:type="paragraph" w:customStyle="1" w:styleId="aa">
    <w:name w:val="표본문_가운데정렬"/>
    <w:basedOn w:val="a8"/>
    <w:autoRedefine/>
    <w:qFormat/>
    <w:rsid w:val="003E2C8E"/>
    <w:pPr>
      <w:jc w:val="center"/>
    </w:pPr>
    <w:rPr>
      <w:szCs w:val="18"/>
    </w:rPr>
  </w:style>
  <w:style w:type="paragraph" w:customStyle="1" w:styleId="A1">
    <w:name w:val="본문_번호A"/>
    <w:basedOn w:val="a"/>
    <w:autoRedefine/>
    <w:qFormat/>
    <w:rsid w:val="009C6BA9"/>
    <w:pPr>
      <w:numPr>
        <w:numId w:val="2"/>
      </w:numPr>
      <w:ind w:leftChars="200" w:left="200"/>
    </w:pPr>
  </w:style>
  <w:style w:type="paragraph" w:customStyle="1" w:styleId="ab">
    <w:name w:val="본문_들여쓰기"/>
    <w:basedOn w:val="a6"/>
    <w:autoRedefine/>
    <w:qFormat/>
    <w:rsid w:val="00B83675"/>
    <w:pPr>
      <w:ind w:leftChars="300" w:left="600"/>
    </w:pPr>
  </w:style>
  <w:style w:type="paragraph" w:customStyle="1" w:styleId="ac">
    <w:name w:val="본문_굵게_검은색"/>
    <w:basedOn w:val="a6"/>
    <w:autoRedefine/>
    <w:qFormat/>
    <w:rsid w:val="00920A53"/>
    <w:rPr>
      <w:b/>
    </w:rPr>
  </w:style>
  <w:style w:type="paragraph" w:customStyle="1" w:styleId="ad">
    <w:name w:val="본문_코드"/>
    <w:basedOn w:val="a6"/>
    <w:autoRedefine/>
    <w:qFormat/>
    <w:rsid w:val="00FC6D74"/>
    <w:pPr>
      <w:spacing w:before="40" w:after="40"/>
      <w:jc w:val="left"/>
    </w:pPr>
    <w:rPr>
      <w:rFonts w:ascii="Courier New" w:hAnsi="Courier New"/>
    </w:rPr>
  </w:style>
  <w:style w:type="paragraph" w:styleId="ae">
    <w:name w:val="header"/>
    <w:basedOn w:val="a2"/>
    <w:link w:val="Char"/>
    <w:uiPriority w:val="99"/>
    <w:unhideWhenUsed/>
    <w:rsid w:val="001F0F0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e"/>
    <w:uiPriority w:val="99"/>
    <w:rsid w:val="001F0F01"/>
  </w:style>
  <w:style w:type="paragraph" w:styleId="af">
    <w:name w:val="footer"/>
    <w:basedOn w:val="a2"/>
    <w:link w:val="Char0"/>
    <w:uiPriority w:val="99"/>
    <w:unhideWhenUsed/>
    <w:rsid w:val="001F0F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f"/>
    <w:uiPriority w:val="99"/>
    <w:rsid w:val="001F0F01"/>
  </w:style>
  <w:style w:type="paragraph" w:styleId="af0">
    <w:name w:val="Balloon Text"/>
    <w:basedOn w:val="a2"/>
    <w:link w:val="Char1"/>
    <w:uiPriority w:val="99"/>
    <w:semiHidden/>
    <w:unhideWhenUsed/>
    <w:rsid w:val="001F0F0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3"/>
    <w:link w:val="af0"/>
    <w:uiPriority w:val="99"/>
    <w:semiHidden/>
    <w:rsid w:val="001F0F01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표본문_코드"/>
    <w:basedOn w:val="a8"/>
    <w:autoRedefine/>
    <w:qFormat/>
    <w:rsid w:val="003B1A64"/>
    <w:rPr>
      <w:rFonts w:ascii="Courier New" w:hAnsi="Courier New"/>
    </w:rPr>
  </w:style>
  <w:style w:type="paragraph" w:customStyle="1" w:styleId="af2">
    <w:name w:val="본문_표준_기울임_밑줄"/>
    <w:basedOn w:val="af3"/>
    <w:autoRedefine/>
    <w:qFormat/>
    <w:rsid w:val="00FB52FC"/>
    <w:pPr>
      <w:spacing w:before="60" w:after="60" w:line="200" w:lineRule="exact"/>
    </w:pPr>
    <w:rPr>
      <w:u w:val="single"/>
    </w:rPr>
  </w:style>
  <w:style w:type="paragraph" w:customStyle="1" w:styleId="af3">
    <w:name w:val="본문_표준_기울임"/>
    <w:basedOn w:val="a6"/>
    <w:autoRedefine/>
    <w:qFormat/>
    <w:rsid w:val="00484E55"/>
    <w:rPr>
      <w:rFonts w:cs="Garamond"/>
      <w:i/>
      <w:iCs/>
    </w:rPr>
  </w:style>
  <w:style w:type="paragraph" w:customStyle="1" w:styleId="10">
    <w:name w:val="본문_번호1"/>
    <w:basedOn w:val="A1"/>
    <w:autoRedefine/>
    <w:qFormat/>
    <w:rsid w:val="008B39BB"/>
    <w:pPr>
      <w:numPr>
        <w:numId w:val="0"/>
      </w:numPr>
      <w:ind w:left="400"/>
    </w:pPr>
  </w:style>
  <w:style w:type="paragraph" w:customStyle="1" w:styleId="a0">
    <w:name w:val="본문_글머리_들여쓰기"/>
    <w:basedOn w:val="a"/>
    <w:autoRedefine/>
    <w:qFormat/>
    <w:rsid w:val="00B9103D"/>
    <w:pPr>
      <w:numPr>
        <w:numId w:val="3"/>
      </w:numPr>
      <w:ind w:leftChars="500" w:left="903" w:hanging="403"/>
    </w:pPr>
  </w:style>
  <w:style w:type="paragraph" w:customStyle="1" w:styleId="af4">
    <w:name w:val="본문_작은글씨"/>
    <w:basedOn w:val="a6"/>
    <w:autoRedefine/>
    <w:qFormat/>
    <w:rsid w:val="00C6320E"/>
    <w:pPr>
      <w:spacing w:before="40" w:after="40" w:line="200" w:lineRule="exact"/>
    </w:pPr>
    <w:rPr>
      <w:sz w:val="16"/>
      <w:szCs w:val="14"/>
    </w:rPr>
  </w:style>
  <w:style w:type="paragraph" w:customStyle="1" w:styleId="af5">
    <w:name w:val="표본문_왼쪽정렬_굵게"/>
    <w:basedOn w:val="a8"/>
    <w:autoRedefine/>
    <w:qFormat/>
    <w:rsid w:val="00C05BF4"/>
    <w:rPr>
      <w:rFonts w:cs="Verdana-Bold"/>
      <w:bCs/>
      <w:szCs w:val="16"/>
      <w:shd w:val="pct15" w:color="auto" w:fill="FFFFFF"/>
    </w:rPr>
  </w:style>
  <w:style w:type="paragraph" w:customStyle="1" w:styleId="af6">
    <w:name w:val="본문_작은글씨_붉은색_굵게"/>
    <w:basedOn w:val="af4"/>
    <w:autoRedefine/>
    <w:qFormat/>
    <w:rsid w:val="00704B8B"/>
    <w:rPr>
      <w:b/>
      <w:color w:val="FF0000"/>
    </w:rPr>
  </w:style>
  <w:style w:type="paragraph" w:customStyle="1" w:styleId="af7">
    <w:name w:val="본문_작은글씨_붉은색_굵게_기울임"/>
    <w:basedOn w:val="af6"/>
    <w:autoRedefine/>
    <w:qFormat/>
    <w:rsid w:val="00704B8B"/>
    <w:rPr>
      <w:i/>
    </w:rPr>
  </w:style>
  <w:style w:type="paragraph" w:customStyle="1" w:styleId="af8">
    <w:name w:val="본문_작은글씨_검은색_굵게"/>
    <w:basedOn w:val="af6"/>
    <w:autoRedefine/>
    <w:qFormat/>
    <w:rsid w:val="00C6320E"/>
    <w:rPr>
      <w:rFonts w:hAnsi="맑은 고딕"/>
      <w:bCs/>
      <w:color w:val="330000"/>
    </w:rPr>
  </w:style>
  <w:style w:type="paragraph" w:customStyle="1" w:styleId="af9">
    <w:name w:val="본문_작은글씨_검은색_굵게_기울임"/>
    <w:basedOn w:val="af8"/>
    <w:autoRedefine/>
    <w:qFormat/>
    <w:rsid w:val="00704B8B"/>
    <w:rPr>
      <w:i/>
    </w:rPr>
  </w:style>
  <w:style w:type="paragraph" w:customStyle="1" w:styleId="0">
    <w:name w:val="제목 0"/>
    <w:basedOn w:val="1"/>
    <w:autoRedefine/>
    <w:qFormat/>
    <w:rsid w:val="00704B8B"/>
    <w:pPr>
      <w:spacing w:line="280" w:lineRule="exact"/>
    </w:pPr>
    <w:rPr>
      <w:sz w:val="28"/>
    </w:rPr>
  </w:style>
  <w:style w:type="paragraph" w:customStyle="1" w:styleId="afa">
    <w:name w:val="본문_굵게_붉은색"/>
    <w:basedOn w:val="ac"/>
    <w:autoRedefine/>
    <w:qFormat/>
    <w:rsid w:val="00A97F31"/>
    <w:rPr>
      <w:color w:val="FF0000"/>
    </w:rPr>
  </w:style>
  <w:style w:type="paragraph" w:customStyle="1" w:styleId="afb">
    <w:name w:val="본문_굵게_붉은색_기울임"/>
    <w:basedOn w:val="afa"/>
    <w:autoRedefine/>
    <w:qFormat/>
    <w:rsid w:val="00F44C99"/>
    <w:rPr>
      <w:i/>
    </w:rPr>
  </w:style>
  <w:style w:type="paragraph" w:customStyle="1" w:styleId="afc">
    <w:name w:val="본문_굵게_검은색_기울임"/>
    <w:basedOn w:val="afb"/>
    <w:autoRedefine/>
    <w:qFormat/>
    <w:rsid w:val="00704B8B"/>
  </w:style>
  <w:style w:type="paragraph" w:customStyle="1" w:styleId="afd">
    <w:name w:val="표지_큰제목"/>
    <w:basedOn w:val="0"/>
    <w:autoRedefine/>
    <w:qFormat/>
    <w:rsid w:val="00EF3671"/>
    <w:pPr>
      <w:spacing w:line="440" w:lineRule="exact"/>
    </w:pPr>
    <w:rPr>
      <w:sz w:val="40"/>
    </w:rPr>
  </w:style>
  <w:style w:type="paragraph" w:customStyle="1" w:styleId="afe">
    <w:name w:val="표지_작은제목"/>
    <w:basedOn w:val="afd"/>
    <w:autoRedefine/>
    <w:qFormat/>
    <w:rsid w:val="00EF3671"/>
    <w:pPr>
      <w:spacing w:line="360" w:lineRule="exact"/>
    </w:pPr>
    <w:rPr>
      <w:sz w:val="28"/>
    </w:rPr>
  </w:style>
  <w:style w:type="paragraph" w:customStyle="1" w:styleId="aff">
    <w:name w:val="제목_가운데"/>
    <w:basedOn w:val="1"/>
    <w:autoRedefine/>
    <w:qFormat/>
    <w:rsid w:val="00EF3671"/>
    <w:pPr>
      <w:jc w:val="center"/>
    </w:pPr>
    <w:rPr>
      <w:sz w:val="28"/>
    </w:rPr>
  </w:style>
  <w:style w:type="paragraph" w:customStyle="1" w:styleId="aff0">
    <w:name w:val="제목_가운데_밑줄"/>
    <w:basedOn w:val="aff"/>
    <w:autoRedefine/>
    <w:qFormat/>
    <w:rsid w:val="00FB52FC"/>
    <w:rPr>
      <w:u w:val="single"/>
    </w:rPr>
  </w:style>
  <w:style w:type="paragraph" w:customStyle="1" w:styleId="aff1">
    <w:name w:val="표본문"/>
    <w:basedOn w:val="a2"/>
    <w:autoRedefine/>
    <w:qFormat/>
    <w:rsid w:val="00E54F8C"/>
    <w:pPr>
      <w:wordWrap/>
      <w:autoSpaceDE/>
      <w:autoSpaceDN/>
      <w:spacing w:before="40" w:after="40"/>
      <w:jc w:val="left"/>
    </w:pPr>
    <w:rPr>
      <w:rFonts w:cs="Times New Roman"/>
      <w:kern w:val="0"/>
      <w:sz w:val="18"/>
    </w:rPr>
  </w:style>
  <w:style w:type="paragraph" w:customStyle="1" w:styleId="aff2">
    <w:name w:val="표헤더"/>
    <w:basedOn w:val="aff3"/>
    <w:autoRedefine/>
    <w:qFormat/>
    <w:rsid w:val="001C4255"/>
    <w:pPr>
      <w:wordWrap/>
      <w:autoSpaceDE/>
      <w:autoSpaceDN/>
      <w:spacing w:before="120"/>
      <w:outlineLvl w:val="9"/>
    </w:pPr>
    <w:rPr>
      <w:rFonts w:ascii="Verdana" w:eastAsia="맑은 고딕" w:hAnsi="Verdana" w:cs="Times New Roman"/>
      <w:bCs w:val="0"/>
      <w:kern w:val="0"/>
      <w:sz w:val="18"/>
      <w:szCs w:val="28"/>
    </w:rPr>
  </w:style>
  <w:style w:type="paragraph" w:styleId="aff3">
    <w:name w:val="Title"/>
    <w:basedOn w:val="a2"/>
    <w:next w:val="a2"/>
    <w:link w:val="Char2"/>
    <w:uiPriority w:val="10"/>
    <w:qFormat/>
    <w:rsid w:val="001C425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3"/>
    <w:link w:val="aff3"/>
    <w:uiPriority w:val="10"/>
    <w:rsid w:val="001C42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f4">
    <w:name w:val="표지_큰제목_오른쪽정렬"/>
    <w:basedOn w:val="afd"/>
    <w:autoRedefine/>
    <w:qFormat/>
    <w:rsid w:val="00A507E4"/>
    <w:pPr>
      <w:spacing w:line="480" w:lineRule="exact"/>
      <w:jc w:val="right"/>
    </w:pPr>
    <w:rPr>
      <w:sz w:val="44"/>
    </w:rPr>
  </w:style>
  <w:style w:type="paragraph" w:customStyle="1" w:styleId="aff5">
    <w:name w:val="표지_작은제목_오른쪽정렬"/>
    <w:basedOn w:val="afe"/>
    <w:autoRedefine/>
    <w:qFormat/>
    <w:rsid w:val="00E2146D"/>
    <w:pPr>
      <w:jc w:val="right"/>
    </w:pPr>
  </w:style>
  <w:style w:type="paragraph" w:styleId="11">
    <w:name w:val="toc 1"/>
    <w:basedOn w:val="a2"/>
    <w:autoRedefine/>
    <w:uiPriority w:val="39"/>
    <w:qFormat/>
    <w:rsid w:val="00931DDF"/>
    <w:pPr>
      <w:spacing w:before="120" w:after="120"/>
      <w:jc w:val="left"/>
    </w:pPr>
    <w:rPr>
      <w:rFonts w:asciiTheme="majorHAnsi" w:eastAsiaTheme="majorHAnsi"/>
      <w:b/>
      <w:bCs/>
      <w:caps/>
      <w:szCs w:val="24"/>
    </w:rPr>
  </w:style>
  <w:style w:type="paragraph" w:styleId="aff6">
    <w:name w:val="footnote text"/>
    <w:basedOn w:val="a2"/>
    <w:link w:val="Char3"/>
    <w:semiHidden/>
    <w:rsid w:val="00AC19C4"/>
    <w:pPr>
      <w:widowControl/>
      <w:wordWrap/>
      <w:autoSpaceDE/>
      <w:autoSpaceDN/>
      <w:spacing w:before="60" w:after="60"/>
      <w:ind w:left="1152"/>
      <w:jc w:val="left"/>
    </w:pPr>
    <w:rPr>
      <w:rFonts w:ascii="Arial" w:hAnsi="Arial" w:cs="Times New Roman"/>
      <w:kern w:val="0"/>
      <w:szCs w:val="20"/>
      <w:lang w:val="en-GB" w:eastAsia="en-US"/>
    </w:rPr>
  </w:style>
  <w:style w:type="character" w:customStyle="1" w:styleId="Char3">
    <w:name w:val="각주 텍스트 Char"/>
    <w:basedOn w:val="a3"/>
    <w:link w:val="aff6"/>
    <w:semiHidden/>
    <w:rsid w:val="00AC19C4"/>
    <w:rPr>
      <w:rFonts w:ascii="Arial" w:hAnsi="Arial" w:cs="Times New Roman"/>
      <w:kern w:val="0"/>
      <w:szCs w:val="20"/>
      <w:lang w:val="en-GB" w:eastAsia="en-US"/>
    </w:rPr>
  </w:style>
  <w:style w:type="character" w:styleId="aff7">
    <w:name w:val="footnote reference"/>
    <w:basedOn w:val="a3"/>
    <w:semiHidden/>
    <w:rsid w:val="00AC19C4"/>
    <w:rPr>
      <w:vertAlign w:val="superscript"/>
    </w:rPr>
  </w:style>
  <w:style w:type="paragraph" w:styleId="TOC">
    <w:name w:val="TOC Heading"/>
    <w:basedOn w:val="1"/>
    <w:next w:val="a2"/>
    <w:uiPriority w:val="39"/>
    <w:unhideWhenUsed/>
    <w:qFormat/>
    <w:rsid w:val="006D7517"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/>
      <w:bCs/>
      <w:color w:val="365F91" w:themeColor="accent1" w:themeShade="BF"/>
      <w:sz w:val="28"/>
      <w:szCs w:val="28"/>
    </w:rPr>
  </w:style>
  <w:style w:type="paragraph" w:styleId="20">
    <w:name w:val="toc 2"/>
    <w:basedOn w:val="a2"/>
    <w:next w:val="a2"/>
    <w:autoRedefine/>
    <w:uiPriority w:val="39"/>
    <w:unhideWhenUsed/>
    <w:qFormat/>
    <w:rsid w:val="00980F1E"/>
    <w:pPr>
      <w:spacing w:before="120" w:after="120"/>
      <w:ind w:leftChars="150" w:left="150"/>
      <w:jc w:val="left"/>
    </w:pPr>
    <w:rPr>
      <w:rFonts w:asciiTheme="minorHAnsi" w:eastAsiaTheme="minorHAnsi"/>
      <w:bCs/>
      <w:sz w:val="18"/>
      <w:szCs w:val="20"/>
    </w:rPr>
  </w:style>
  <w:style w:type="paragraph" w:styleId="30">
    <w:name w:val="toc 3"/>
    <w:basedOn w:val="a2"/>
    <w:next w:val="a2"/>
    <w:autoRedefine/>
    <w:uiPriority w:val="39"/>
    <w:unhideWhenUsed/>
    <w:qFormat/>
    <w:rsid w:val="00980F1E"/>
    <w:pPr>
      <w:spacing w:before="120" w:after="120" w:line="200" w:lineRule="exact"/>
      <w:ind w:leftChars="300" w:left="300"/>
    </w:pPr>
    <w:rPr>
      <w:rFonts w:asciiTheme="minorHAnsi" w:eastAsiaTheme="minorHAnsi"/>
      <w:sz w:val="18"/>
      <w:szCs w:val="20"/>
    </w:rPr>
  </w:style>
  <w:style w:type="paragraph" w:styleId="40">
    <w:name w:val="toc 4"/>
    <w:basedOn w:val="a2"/>
    <w:next w:val="a2"/>
    <w:autoRedefine/>
    <w:uiPriority w:val="39"/>
    <w:unhideWhenUsed/>
    <w:rsid w:val="00C1556B"/>
    <w:pPr>
      <w:ind w:left="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2"/>
    <w:next w:val="a2"/>
    <w:autoRedefine/>
    <w:uiPriority w:val="39"/>
    <w:unhideWhenUsed/>
    <w:rsid w:val="006D7517"/>
    <w:pPr>
      <w:ind w:left="1400"/>
      <w:jc w:val="left"/>
    </w:pPr>
    <w:rPr>
      <w:rFonts w:asciiTheme="minorHAnsi" w:eastAsiaTheme="minorHAnsi"/>
      <w:szCs w:val="20"/>
    </w:rPr>
  </w:style>
  <w:style w:type="character" w:styleId="aff8">
    <w:name w:val="Hyperlink"/>
    <w:basedOn w:val="a3"/>
    <w:uiPriority w:val="99"/>
    <w:unhideWhenUsed/>
    <w:rsid w:val="006D7517"/>
    <w:rPr>
      <w:color w:val="0000FF" w:themeColor="hyperlink"/>
      <w:u w:val="single"/>
    </w:rPr>
  </w:style>
  <w:style w:type="paragraph" w:styleId="aff9">
    <w:name w:val="List Paragraph"/>
    <w:basedOn w:val="a2"/>
    <w:uiPriority w:val="34"/>
    <w:qFormat/>
    <w:rsid w:val="00995CD6"/>
    <w:pPr>
      <w:ind w:leftChars="400" w:left="800"/>
    </w:pPr>
  </w:style>
  <w:style w:type="paragraph" w:styleId="HTML">
    <w:name w:val="HTML Preformatted"/>
    <w:basedOn w:val="a2"/>
    <w:link w:val="HTMLChar"/>
    <w:rsid w:val="00065D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돋움" w:eastAsia="돋움" w:hAnsi="돋움" w:cs="Courier New"/>
      <w:kern w:val="0"/>
      <w:szCs w:val="20"/>
    </w:rPr>
  </w:style>
  <w:style w:type="character" w:customStyle="1" w:styleId="HTMLChar">
    <w:name w:val="미리 서식이 지정된 HTML Char"/>
    <w:basedOn w:val="a3"/>
    <w:link w:val="HTML"/>
    <w:rsid w:val="00065DBB"/>
    <w:rPr>
      <w:rFonts w:ascii="돋움" w:eastAsia="돋움" w:hAnsi="돋움" w:cs="Courier New"/>
      <w:kern w:val="0"/>
      <w:szCs w:val="20"/>
    </w:rPr>
  </w:style>
  <w:style w:type="character" w:styleId="affa">
    <w:name w:val="Strong"/>
    <w:basedOn w:val="a3"/>
    <w:uiPriority w:val="22"/>
    <w:qFormat/>
    <w:rsid w:val="00065DBB"/>
    <w:rPr>
      <w:b/>
      <w:bCs/>
    </w:rPr>
  </w:style>
  <w:style w:type="character" w:styleId="affb">
    <w:name w:val="Emphasis"/>
    <w:basedOn w:val="a3"/>
    <w:uiPriority w:val="20"/>
    <w:qFormat/>
    <w:rsid w:val="00FD3606"/>
    <w:rPr>
      <w:i/>
      <w:iCs/>
    </w:rPr>
  </w:style>
  <w:style w:type="paragraph" w:styleId="affc">
    <w:name w:val="Normal (Web)"/>
    <w:basedOn w:val="a2"/>
    <w:uiPriority w:val="99"/>
    <w:rsid w:val="00FD360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0">
    <w:name w:val="HTML Code"/>
    <w:basedOn w:val="a3"/>
    <w:uiPriority w:val="99"/>
    <w:rsid w:val="003C339F"/>
    <w:rPr>
      <w:rFonts w:ascii="굴림체" w:eastAsia="굴림체" w:hAnsi="굴림체" w:cs="굴림체"/>
      <w:sz w:val="24"/>
      <w:szCs w:val="24"/>
    </w:rPr>
  </w:style>
  <w:style w:type="character" w:styleId="affd">
    <w:name w:val="FollowedHyperlink"/>
    <w:basedOn w:val="a3"/>
    <w:rsid w:val="003C339F"/>
    <w:rPr>
      <w:color w:val="800080"/>
      <w:u w:val="single"/>
    </w:rPr>
  </w:style>
  <w:style w:type="paragraph" w:customStyle="1" w:styleId="12">
    <w:name w:val="본문1"/>
    <w:basedOn w:val="a2"/>
    <w:autoRedefine/>
    <w:qFormat/>
    <w:rsid w:val="00322ED2"/>
    <w:pPr>
      <w:wordWrap/>
      <w:adjustRightInd w:val="0"/>
      <w:spacing w:before="120" w:after="120"/>
    </w:pPr>
    <w:rPr>
      <w:rFonts w:cs="Verdana"/>
      <w:color w:val="000000"/>
      <w:kern w:val="0"/>
      <w:sz w:val="18"/>
      <w:szCs w:val="16"/>
    </w:rPr>
  </w:style>
  <w:style w:type="paragraph" w:customStyle="1" w:styleId="affe">
    <w:name w:val="본문_코드_들여쓰기"/>
    <w:basedOn w:val="ad"/>
    <w:autoRedefine/>
    <w:qFormat/>
    <w:rsid w:val="003302EA"/>
    <w:pPr>
      <w:ind w:leftChars="200" w:left="200"/>
    </w:pPr>
  </w:style>
  <w:style w:type="paragraph" w:styleId="z-">
    <w:name w:val="HTML Top of Form"/>
    <w:basedOn w:val="a2"/>
    <w:next w:val="a2"/>
    <w:link w:val="z-Char"/>
    <w:hidden/>
    <w:uiPriority w:val="99"/>
    <w:semiHidden/>
    <w:unhideWhenUsed/>
    <w:rsid w:val="00796B15"/>
    <w:pPr>
      <w:widowControl/>
      <w:pBdr>
        <w:bottom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3"/>
    <w:link w:val="z-"/>
    <w:uiPriority w:val="99"/>
    <w:semiHidden/>
    <w:rsid w:val="00796B15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2"/>
    <w:next w:val="a2"/>
    <w:link w:val="z-Char0"/>
    <w:hidden/>
    <w:uiPriority w:val="99"/>
    <w:semiHidden/>
    <w:unhideWhenUsed/>
    <w:rsid w:val="00796B15"/>
    <w:pPr>
      <w:widowControl/>
      <w:pBdr>
        <w:top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3"/>
    <w:link w:val="z-0"/>
    <w:uiPriority w:val="99"/>
    <w:semiHidden/>
    <w:rsid w:val="00796B15"/>
    <w:rPr>
      <w:rFonts w:ascii="Arial" w:eastAsia="굴림" w:hAnsi="Arial" w:cs="Arial"/>
      <w:vanish/>
      <w:kern w:val="0"/>
      <w:sz w:val="16"/>
      <w:szCs w:val="16"/>
    </w:rPr>
  </w:style>
  <w:style w:type="character" w:styleId="afff">
    <w:name w:val="annotation reference"/>
    <w:basedOn w:val="a3"/>
    <w:uiPriority w:val="99"/>
    <w:semiHidden/>
    <w:unhideWhenUsed/>
    <w:rsid w:val="00185FC6"/>
    <w:rPr>
      <w:sz w:val="18"/>
      <w:szCs w:val="18"/>
    </w:rPr>
  </w:style>
  <w:style w:type="paragraph" w:styleId="afff0">
    <w:name w:val="annotation text"/>
    <w:basedOn w:val="a2"/>
    <w:link w:val="Char4"/>
    <w:uiPriority w:val="99"/>
    <w:semiHidden/>
    <w:unhideWhenUsed/>
    <w:rsid w:val="00185FC6"/>
    <w:pPr>
      <w:jc w:val="left"/>
    </w:pPr>
  </w:style>
  <w:style w:type="character" w:customStyle="1" w:styleId="Char4">
    <w:name w:val="메모 텍스트 Char"/>
    <w:basedOn w:val="a3"/>
    <w:link w:val="afff0"/>
    <w:uiPriority w:val="99"/>
    <w:semiHidden/>
    <w:rsid w:val="00185FC6"/>
    <w:rPr>
      <w:rFonts w:ascii="Verdana" w:eastAsia="맑은 고딕" w:hAnsi="Verdana"/>
    </w:rPr>
  </w:style>
  <w:style w:type="paragraph" w:styleId="afff1">
    <w:name w:val="annotation subject"/>
    <w:basedOn w:val="afff0"/>
    <w:next w:val="afff0"/>
    <w:link w:val="Char5"/>
    <w:uiPriority w:val="99"/>
    <w:semiHidden/>
    <w:unhideWhenUsed/>
    <w:rsid w:val="00185FC6"/>
    <w:rPr>
      <w:b/>
      <w:bCs/>
    </w:rPr>
  </w:style>
  <w:style w:type="character" w:customStyle="1" w:styleId="Char5">
    <w:name w:val="메모 주제 Char"/>
    <w:basedOn w:val="Char4"/>
    <w:link w:val="afff1"/>
    <w:uiPriority w:val="99"/>
    <w:semiHidden/>
    <w:rsid w:val="00185FC6"/>
    <w:rPr>
      <w:rFonts w:ascii="Verdana" w:eastAsia="맑은 고딕" w:hAnsi="Verdana"/>
      <w:b/>
      <w:bCs/>
    </w:rPr>
  </w:style>
  <w:style w:type="paragraph" w:customStyle="1" w:styleId="afff2">
    <w:name w:val="바탕글"/>
    <w:basedOn w:val="a2"/>
    <w:rsid w:val="009E12A9"/>
    <w:pPr>
      <w:shd w:val="clear" w:color="auto" w:fill="FFFFFF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90">
    <w:name w:val="각주내용(신명조9)"/>
    <w:basedOn w:val="a2"/>
    <w:rsid w:val="009E12A9"/>
    <w:pPr>
      <w:shd w:val="clear" w:color="auto" w:fill="FFFFFF"/>
      <w:snapToGrid w:val="0"/>
      <w:spacing w:line="336" w:lineRule="auto"/>
      <w:ind w:left="600" w:right="200" w:hanging="40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styleId="50">
    <w:name w:val="toc 5"/>
    <w:basedOn w:val="a2"/>
    <w:next w:val="a2"/>
    <w:autoRedefine/>
    <w:uiPriority w:val="39"/>
    <w:unhideWhenUsed/>
    <w:rsid w:val="00C1556B"/>
    <w:pPr>
      <w:ind w:left="600"/>
      <w:jc w:val="left"/>
    </w:pPr>
    <w:rPr>
      <w:rFonts w:asciiTheme="minorHAnsi" w:eastAsiaTheme="minorHAnsi"/>
      <w:szCs w:val="20"/>
    </w:rPr>
  </w:style>
  <w:style w:type="paragraph" w:styleId="60">
    <w:name w:val="toc 6"/>
    <w:basedOn w:val="a2"/>
    <w:next w:val="a2"/>
    <w:autoRedefine/>
    <w:uiPriority w:val="39"/>
    <w:unhideWhenUsed/>
    <w:rsid w:val="00C1556B"/>
    <w:pPr>
      <w:ind w:left="8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2"/>
    <w:next w:val="a2"/>
    <w:autoRedefine/>
    <w:uiPriority w:val="39"/>
    <w:unhideWhenUsed/>
    <w:rsid w:val="00C1556B"/>
    <w:pPr>
      <w:ind w:left="10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2"/>
    <w:next w:val="a2"/>
    <w:autoRedefine/>
    <w:uiPriority w:val="39"/>
    <w:unhideWhenUsed/>
    <w:rsid w:val="00C1556B"/>
    <w:pPr>
      <w:ind w:left="1200"/>
      <w:jc w:val="left"/>
    </w:pPr>
    <w:rPr>
      <w:rFonts w:asciiTheme="minorHAnsi" w:eastAsiaTheme="minorHAnsi"/>
      <w:szCs w:val="20"/>
    </w:rPr>
  </w:style>
  <w:style w:type="paragraph" w:customStyle="1" w:styleId="afff3">
    <w:name w:val="표본문_가운데정렬_굵게"/>
    <w:basedOn w:val="aa"/>
    <w:qFormat/>
    <w:rsid w:val="003D335F"/>
    <w:rPr>
      <w:rFonts w:ascii="Verdana" w:eastAsia="맑은 고딕" w:hAnsi="Verdana"/>
      <w:b/>
    </w:rPr>
  </w:style>
  <w:style w:type="paragraph" w:customStyle="1" w:styleId="afff4">
    <w:name w:val="본문_표준_오른쪽 정렬"/>
    <w:basedOn w:val="a6"/>
    <w:qFormat/>
    <w:rsid w:val="00590962"/>
    <w:pPr>
      <w:jc w:val="right"/>
    </w:pPr>
  </w:style>
  <w:style w:type="paragraph" w:customStyle="1" w:styleId="afff5">
    <w:name w:val="표지_큰제목_가운데정렬"/>
    <w:basedOn w:val="aff4"/>
    <w:qFormat/>
    <w:rsid w:val="00241865"/>
    <w:pPr>
      <w:jc w:val="center"/>
    </w:pPr>
  </w:style>
  <w:style w:type="paragraph" w:customStyle="1" w:styleId="afff6">
    <w:name w:val="표본문_오른쪽정렬"/>
    <w:basedOn w:val="a8"/>
    <w:qFormat/>
    <w:rsid w:val="00950957"/>
    <w:pPr>
      <w:jc w:val="right"/>
    </w:pPr>
  </w:style>
  <w:style w:type="paragraph" w:customStyle="1" w:styleId="afff7">
    <w:name w:val="표본문_왼쪽_붉은색"/>
    <w:basedOn w:val="a8"/>
    <w:qFormat/>
    <w:rsid w:val="003454AC"/>
    <w:rPr>
      <w:color w:val="FF0000"/>
    </w:rPr>
  </w:style>
  <w:style w:type="paragraph" w:customStyle="1" w:styleId="afff8">
    <w:name w:val="표본문_오른쪽_붉은색"/>
    <w:basedOn w:val="afff6"/>
    <w:qFormat/>
    <w:rsid w:val="003454AC"/>
    <w:rPr>
      <w:color w:val="FF0000"/>
    </w:rPr>
  </w:style>
  <w:style w:type="paragraph" w:customStyle="1" w:styleId="hstyle0">
    <w:name w:val="hstyle0"/>
    <w:basedOn w:val="a2"/>
    <w:rsid w:val="00083664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ff9">
    <w:name w:val="No Spacing"/>
    <w:uiPriority w:val="1"/>
    <w:qFormat/>
    <w:rsid w:val="00083664"/>
    <w:pPr>
      <w:widowControl w:val="0"/>
      <w:wordWrap w:val="0"/>
      <w:autoSpaceDE w:val="0"/>
      <w:autoSpaceDN w:val="0"/>
      <w:jc w:val="both"/>
    </w:pPr>
    <w:rPr>
      <w:rFonts w:ascii="Verdana" w:eastAsia="맑은 고딕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8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5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61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4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7662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530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3676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964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2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137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27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24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6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0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5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9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8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6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4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06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1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2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9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7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3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79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2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1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51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5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5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6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2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2651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divBdr>
              <w:divsChild>
                <w:div w:id="3159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72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11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05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66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534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9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8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0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98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610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9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723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1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07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73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6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4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34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4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60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979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68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54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6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1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7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355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54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09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2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383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1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1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787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93183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571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7863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72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49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2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4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08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3245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46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548925">
                                  <w:marLeft w:val="-90"/>
                                  <w:marRight w:val="-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533203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2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0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7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36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8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5975">
                          <w:marLeft w:val="0"/>
                          <w:marRight w:val="15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2834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04270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405825">
                      <w:marLeft w:val="0"/>
                      <w:marRight w:val="135"/>
                      <w:marTop w:val="2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9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334796">
                      <w:marLeft w:val="0"/>
                      <w:marRight w:val="0"/>
                      <w:marTop w:val="300"/>
                      <w:marBottom w:val="0"/>
                      <w:divBdr>
                        <w:top w:val="single" w:sz="12" w:space="14" w:color="C7C7C7"/>
                        <w:left w:val="single" w:sz="12" w:space="14" w:color="C7C7C7"/>
                        <w:bottom w:val="single" w:sz="12" w:space="7" w:color="C7C7C7"/>
                        <w:right w:val="single" w:sz="12" w:space="0" w:color="C7C7C7"/>
                      </w:divBdr>
                    </w:div>
                  </w:divsChild>
                </w:div>
              </w:divsChild>
            </w:div>
            <w:div w:id="1252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726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129447779">
                  <w:marLeft w:val="0"/>
                  <w:marRight w:val="0"/>
                  <w:marTop w:val="0"/>
                  <w:marBottom w:val="0"/>
                  <w:divBdr>
                    <w:top w:val="single" w:sz="6" w:space="0" w:color="E3E3E3"/>
                    <w:left w:val="single" w:sz="6" w:space="0" w:color="E3E3E3"/>
                    <w:bottom w:val="single" w:sz="6" w:space="0" w:color="E3E3E3"/>
                    <w:right w:val="single" w:sz="6" w:space="0" w:color="E3E3E3"/>
                  </w:divBdr>
                  <w:divsChild>
                    <w:div w:id="387218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1F1F1"/>
                        <w:left w:val="single" w:sz="6" w:space="14" w:color="F1F1F1"/>
                        <w:bottom w:val="single" w:sz="6" w:space="8" w:color="F1F1F1"/>
                        <w:right w:val="single" w:sz="6" w:space="0" w:color="F1F1F1"/>
                      </w:divBdr>
                    </w:div>
                  </w:divsChild>
                </w:div>
                <w:div w:id="1362053814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3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6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0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2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4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885793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1231038378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316438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2044091210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1304852567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1821382536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3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212352470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2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0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777777"/>
                                    <w:left w:val="single" w:sz="12" w:space="0" w:color="777777"/>
                                    <w:bottom w:val="single" w:sz="12" w:space="0" w:color="777777"/>
                                    <w:right w:val="single" w:sz="12" w:space="0" w:color="777777"/>
                                  </w:divBdr>
                                  <w:divsChild>
                                    <w:div w:id="131649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23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3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544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2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6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83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0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2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gi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ccho\AppData\Roaming\Microsoft\Templates\&#49828;&#53440;&#51068;%20&#51221;&#51032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d03a9-e36c-42ff-bb54-257d301717e1">
      <Terms xmlns="http://schemas.microsoft.com/office/infopath/2007/PartnerControls"/>
    </lcf76f155ced4ddcb4097134ff3c332f>
    <TaxCatchAll xmlns="e022148c-7d05-4666-bca0-eeba0915fac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FBBA905323B4641AF437147AB647DEF" ma:contentTypeVersion="17" ma:contentTypeDescription="새 문서를 만듭니다." ma:contentTypeScope="" ma:versionID="e108f6200aa7e089c52e9dcec088f279">
  <xsd:schema xmlns:xsd="http://www.w3.org/2001/XMLSchema" xmlns:xs="http://www.w3.org/2001/XMLSchema" xmlns:p="http://schemas.microsoft.com/office/2006/metadata/properties" xmlns:ns2="e5ed03a9-e36c-42ff-bb54-257d301717e1" xmlns:ns3="e022148c-7d05-4666-bca0-eeba0915facb" targetNamespace="http://schemas.microsoft.com/office/2006/metadata/properties" ma:root="true" ma:fieldsID="a5c038e40f81fe1be21b63bac9a6f939" ns2:_="" ns3:_="">
    <xsd:import namespace="e5ed03a9-e36c-42ff-bb54-257d301717e1"/>
    <xsd:import namespace="e022148c-7d05-4666-bca0-eeba0915fa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d03a9-e36c-42ff-bb54-257d30171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이미지 태그" ma:readOnly="false" ma:fieldId="{5cf76f15-5ced-4ddc-b409-7134ff3c332f}" ma:taxonomyMulti="true" ma:sspId="594648e9-afde-4e4b-9954-bfac7f8fe3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2148c-7d05-4666-bca0-eeba0915fa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95327bb-cd74-4349-9192-9da2e95e4a4c}" ma:internalName="TaxCatchAll" ma:showField="CatchAllData" ma:web="e022148c-7d05-4666-bca0-eeba0915fa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09FD0B-010F-4E4A-9C52-BE55F85341B3}">
  <ds:schemaRefs>
    <ds:schemaRef ds:uri="http://schemas.microsoft.com/office/2006/metadata/properties"/>
    <ds:schemaRef ds:uri="http://schemas.microsoft.com/office/infopath/2007/PartnerControls"/>
    <ds:schemaRef ds:uri="e5ed03a9-e36c-42ff-bb54-257d301717e1"/>
    <ds:schemaRef ds:uri="e022148c-7d05-4666-bca0-eeba0915facb"/>
  </ds:schemaRefs>
</ds:datastoreItem>
</file>

<file path=customXml/itemProps2.xml><?xml version="1.0" encoding="utf-8"?>
<ds:datastoreItem xmlns:ds="http://schemas.openxmlformats.org/officeDocument/2006/customXml" ds:itemID="{5D8E8648-B083-4468-82FB-A414670F42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8EBEFF-6C92-40F5-ADD7-63924419E3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D60D5F-6F1E-4C2A-A15B-57D8165CC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d03a9-e36c-42ff-bb54-257d301717e1"/>
    <ds:schemaRef ds:uri="e022148c-7d05-4666-bca0-eeba0915fa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스타일 정의.dotx</Template>
  <TotalTime>2347</TotalTime>
  <Pages>1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bccho</dc:creator>
  <cp:lastModifiedBy>박찬</cp:lastModifiedBy>
  <cp:revision>301</cp:revision>
  <cp:lastPrinted>2015-08-04T09:37:00Z</cp:lastPrinted>
  <dcterms:created xsi:type="dcterms:W3CDTF">2015-06-25T05:23:00Z</dcterms:created>
  <dcterms:modified xsi:type="dcterms:W3CDTF">2026-05-21T07:59:00Z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0x0101008FBBA905323B4641AF437147AB647DEF</vt:lpwstr>
  </property>
</Properties>
</file>